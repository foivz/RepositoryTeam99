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D03C5C">
      <w:pPr>
        <w:pStyle w:val="Imeiprezimekandidata"/>
        <w:spacing w:before="0"/>
      </w:pPr>
      <w:r>
        <w:t>Luka Blažek</w:t>
      </w:r>
    </w:p>
    <w:p w:rsidR="00A67508" w:rsidRDefault="00A67508" w:rsidP="00D03C5C">
      <w:pPr>
        <w:pStyle w:val="Imeiprezimekandidata"/>
        <w:spacing w:before="0"/>
      </w:pPr>
      <w:r>
        <w:t>Nino Sikavica</w:t>
      </w:r>
    </w:p>
    <w:p w:rsidR="00A67508" w:rsidRDefault="00A67508" w:rsidP="00D03C5C">
      <w:pPr>
        <w:pStyle w:val="Imeiprezimekandidata"/>
        <w:spacing w:before="0"/>
      </w:pPr>
      <w:r>
        <w:t>Nikola Šamonik</w:t>
      </w:r>
    </w:p>
    <w:p w:rsidR="00A67508" w:rsidRDefault="00A67508" w:rsidP="00D03C5C">
      <w:pPr>
        <w:pStyle w:val="Imeiprezimekandidata"/>
        <w:spacing w:before="0"/>
      </w:pPr>
      <w:r>
        <w:t>Domagoj Vuljak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A67508">
      <w:pPr>
        <w:pStyle w:val="Naslovzavrnograda"/>
      </w:pPr>
      <w:r>
        <w:t>Knjižnica</w:t>
      </w:r>
    </w:p>
    <w:p w:rsidR="00A67508" w:rsidRDefault="00A67508" w:rsidP="00A67508">
      <w:pPr>
        <w:jc w:val="center"/>
      </w:pPr>
    </w:p>
    <w:p w:rsidR="00A67508" w:rsidRDefault="00A67508" w:rsidP="00A67508">
      <w:pPr>
        <w:pStyle w:val="ZAVRNIRAD"/>
      </w:pPr>
      <w:r>
        <w:t>PROJEKT IZ KOLEGIJA PROGRAMSKO INŽENJERSTVO</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DA5E63"/>
    <w:p w:rsidR="009C0AB9" w:rsidRDefault="00DA5E63" w:rsidP="00482058">
      <w:pPr>
        <w:pStyle w:val="Mjesto"/>
      </w:pPr>
      <w:r>
        <w:t>Varaždin, 2014</w:t>
      </w:r>
      <w:r w:rsidR="009C0AB9">
        <w:t>.</w:t>
      </w:r>
    </w:p>
    <w:p w:rsidR="009C0AB9" w:rsidRDefault="009C0AB9" w:rsidP="00482058">
      <w:pPr>
        <w:pStyle w:val="Nazivinstitucije"/>
      </w:pPr>
      <w:r>
        <w:br w:type="page"/>
      </w:r>
      <w:r>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DA5E63" w:rsidRPr="00DA5E63" w:rsidRDefault="00DA5E63" w:rsidP="00D03C5C">
      <w:pPr>
        <w:pStyle w:val="Podaciokandidatu"/>
        <w:spacing w:line="360" w:lineRule="auto"/>
      </w:pPr>
      <w:r w:rsidRPr="00DA5E63">
        <w:t>Luka Blažek, MB: 39917/11-R; smjer: Informacijski sustavi</w:t>
      </w:r>
    </w:p>
    <w:p w:rsidR="00DA5E63" w:rsidRPr="00DA5E63" w:rsidRDefault="00DA5E63" w:rsidP="00D03C5C">
      <w:pPr>
        <w:pStyle w:val="Podaciokandidatu"/>
        <w:spacing w:line="360" w:lineRule="auto"/>
      </w:pPr>
      <w:r w:rsidRPr="00DA5E63">
        <w:t>Nino Sikavica, MB: 40092/11-R; smjer: Informacijski sustavi</w:t>
      </w:r>
    </w:p>
    <w:p w:rsidR="00DA5E63" w:rsidRPr="00DA5E63" w:rsidRDefault="00DA5E63" w:rsidP="00D03C5C">
      <w:pPr>
        <w:pStyle w:val="Podaciokandidatu"/>
        <w:spacing w:line="360" w:lineRule="auto"/>
      </w:pPr>
      <w:r w:rsidRPr="00DA5E63">
        <w:t>Nikola Šamonik, MB: 40107/11-R; smjer: Informacijski sustavi</w:t>
      </w:r>
    </w:p>
    <w:p w:rsidR="00DA5E63" w:rsidRPr="00DA5E63" w:rsidRDefault="00DA5E63" w:rsidP="00D03C5C">
      <w:pPr>
        <w:pStyle w:val="Podaciokandidatu"/>
        <w:spacing w:line="360" w:lineRule="auto"/>
      </w:pPr>
      <w:r w:rsidRPr="00DA5E63">
        <w:t>Domagoj Vuljak, MB: 40134/11-R; smjer: Poslovni sustavi</w:t>
      </w:r>
    </w:p>
    <w:p w:rsidR="009C0AB9" w:rsidRDefault="009C0AB9" w:rsidP="009C0AB9"/>
    <w:p w:rsidR="00D03C5C" w:rsidRDefault="00D03C5C" w:rsidP="009C0AB9"/>
    <w:p w:rsidR="00D03C5C" w:rsidRDefault="00D03C5C"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DA5E63" w:rsidRDefault="00DA5E63" w:rsidP="00DA5E63">
      <w:pPr>
        <w:pStyle w:val="Naslovzavrnograda"/>
      </w:pPr>
      <w:r>
        <w:t>Knjižnica</w:t>
      </w:r>
    </w:p>
    <w:p w:rsidR="00DA5E63" w:rsidRDefault="00DA5E63" w:rsidP="00DA5E63">
      <w:pPr>
        <w:jc w:val="center"/>
      </w:pPr>
    </w:p>
    <w:p w:rsidR="00DA5E63" w:rsidRDefault="00DA5E63" w:rsidP="00DA5E63">
      <w:pPr>
        <w:pStyle w:val="ZAVRNIRAD"/>
      </w:pPr>
      <w:r>
        <w:t>PROJEKT IZ KOLEGIJA PROGRAMSKO INŽENJERSTVO</w:t>
      </w:r>
    </w:p>
    <w:p w:rsidR="009C0AB9" w:rsidRDefault="009C0AB9" w:rsidP="009C0AB9"/>
    <w:p w:rsidR="00D03C5C" w:rsidRDefault="00D03C5C" w:rsidP="009C0AB9"/>
    <w:p w:rsidR="009C0AB9" w:rsidRDefault="009C0AB9" w:rsidP="009C0AB9">
      <w:pPr>
        <w:rPr>
          <w:b/>
          <w:bCs/>
        </w:rPr>
      </w:pPr>
    </w:p>
    <w:p w:rsidR="00DA5E63" w:rsidRDefault="00DA5E63" w:rsidP="0002220D">
      <w:pPr>
        <w:pStyle w:val="Mentor"/>
        <w:ind w:left="5954"/>
      </w:pPr>
      <w:r>
        <w:t>Nositelj kolegija:</w:t>
      </w:r>
    </w:p>
    <w:p w:rsidR="00DA5E63" w:rsidRDefault="00DA5E63" w:rsidP="0002220D">
      <w:pPr>
        <w:pStyle w:val="Podaciomentoru"/>
        <w:ind w:left="5954"/>
      </w:pPr>
      <w:r>
        <w:t>prof. dr. sc. Vjeran Strahonja</w:t>
      </w:r>
    </w:p>
    <w:p w:rsidR="00DA5E63" w:rsidRDefault="00DA5E63" w:rsidP="0002220D">
      <w:pPr>
        <w:tabs>
          <w:tab w:val="left" w:pos="6000"/>
        </w:tabs>
        <w:spacing w:line="360" w:lineRule="auto"/>
        <w:ind w:left="5954"/>
        <w:rPr>
          <w:b/>
        </w:rPr>
      </w:pPr>
      <w:r w:rsidRPr="00F50134">
        <w:rPr>
          <w:b/>
        </w:rPr>
        <w:t>Asistenti:</w:t>
      </w:r>
    </w:p>
    <w:p w:rsidR="00DA5E63" w:rsidRDefault="00DA5E63" w:rsidP="0002220D">
      <w:pPr>
        <w:tabs>
          <w:tab w:val="left" w:pos="6000"/>
        </w:tabs>
        <w:spacing w:line="360" w:lineRule="auto"/>
        <w:ind w:left="5954"/>
      </w:pPr>
      <w:r>
        <w:t>Marko Mijač, mag. inf.</w:t>
      </w:r>
    </w:p>
    <w:p w:rsidR="00DA5E63" w:rsidRDefault="00DA5E63" w:rsidP="0002220D">
      <w:pPr>
        <w:tabs>
          <w:tab w:val="left" w:pos="6000"/>
        </w:tabs>
        <w:spacing w:line="360" w:lineRule="auto"/>
        <w:ind w:left="5954"/>
      </w:pPr>
      <w:r>
        <w:t>Zlatko Stapić, mag. inf.</w:t>
      </w:r>
    </w:p>
    <w:p w:rsidR="00DA5E63" w:rsidRDefault="00DA5E63" w:rsidP="0002220D">
      <w:pPr>
        <w:tabs>
          <w:tab w:val="left" w:pos="6000"/>
        </w:tabs>
        <w:spacing w:line="360" w:lineRule="auto"/>
        <w:ind w:left="5954"/>
      </w:pPr>
      <w:r>
        <w:t>Ivan Švogor, mag. inf</w:t>
      </w:r>
      <w:r w:rsidRPr="00C24FE2">
        <w:t xml:space="preserve"> </w:t>
      </w:r>
    </w:p>
    <w:p w:rsidR="00DA5E63" w:rsidRDefault="00DA5E63" w:rsidP="0002220D">
      <w:pPr>
        <w:tabs>
          <w:tab w:val="left" w:pos="6000"/>
        </w:tabs>
        <w:spacing w:line="360" w:lineRule="auto"/>
        <w:ind w:left="5954"/>
      </w:pPr>
      <w:r w:rsidRPr="00C24FE2">
        <w:t>Boris Tomaš, mag. inf.</w:t>
      </w:r>
    </w:p>
    <w:p w:rsidR="009C0AB9" w:rsidRDefault="009C0AB9" w:rsidP="00617148">
      <w:pPr>
        <w:jc w:val="center"/>
      </w:pPr>
    </w:p>
    <w:p w:rsidR="009C0AB9" w:rsidRDefault="009C0AB9" w:rsidP="00617148">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 w:rsidR="009C0AB9" w:rsidRDefault="009C0AB9" w:rsidP="00617148">
      <w:pPr>
        <w:pStyle w:val="Mjesto"/>
      </w:pPr>
      <w:r>
        <w:t xml:space="preserve">Varaždin, </w:t>
      </w:r>
      <w:r w:rsidR="00D03C5C">
        <w:t>travanj</w:t>
      </w:r>
      <w:r w:rsidR="00745EC7">
        <w:t xml:space="preserve"> </w:t>
      </w:r>
      <w:r w:rsidR="000324DA">
        <w:t>2014</w:t>
      </w:r>
      <w:r>
        <w:t>.</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701881" w:rsidRPr="00617148" w:rsidRDefault="00337503" w:rsidP="00AF36B6">
      <w:pPr>
        <w:pStyle w:val="Sadraj"/>
      </w:pPr>
      <w:bookmarkStart w:id="0" w:name="_Toc184011513"/>
      <w:r w:rsidRPr="00617148">
        <w:lastRenderedPageBreak/>
        <w:t>Sadržaj</w:t>
      </w:r>
      <w:bookmarkEnd w:id="0"/>
    </w:p>
    <w:p w:rsidR="00337503" w:rsidRDefault="00337503">
      <w:pPr>
        <w:rPr>
          <w:bCs/>
          <w:i/>
          <w:caps/>
          <w:sz w:val="20"/>
          <w:szCs w:val="20"/>
        </w:rPr>
      </w:pPr>
    </w:p>
    <w:sdt>
      <w:sdtPr>
        <w:rPr>
          <w:rFonts w:ascii="Times New Roman" w:eastAsia="Times New Roman" w:hAnsi="Times New Roman" w:cs="Times New Roman"/>
          <w:b w:val="0"/>
          <w:bCs w:val="0"/>
          <w:color w:val="auto"/>
          <w:sz w:val="24"/>
          <w:szCs w:val="24"/>
          <w:lang w:val="hr-HR" w:eastAsia="hr-HR"/>
        </w:rPr>
        <w:id w:val="17386390"/>
        <w:docPartObj>
          <w:docPartGallery w:val="Table of Contents"/>
          <w:docPartUnique/>
        </w:docPartObj>
      </w:sdtPr>
      <w:sdtContent>
        <w:p w:rsidR="005144D0" w:rsidRDefault="005144D0">
          <w:pPr>
            <w:pStyle w:val="TOCHeading"/>
          </w:pPr>
        </w:p>
        <w:p w:rsidR="005144D0" w:rsidRDefault="005B1726">
          <w:pPr>
            <w:pStyle w:val="TOC1"/>
            <w:tabs>
              <w:tab w:val="right" w:leader="dot" w:pos="9344"/>
            </w:tabs>
            <w:rPr>
              <w:rFonts w:asciiTheme="minorHAnsi" w:eastAsiaTheme="minorEastAsia" w:hAnsiTheme="minorHAnsi" w:cstheme="minorBidi"/>
              <w:b w:val="0"/>
              <w:bCs w:val="0"/>
              <w:caps w:val="0"/>
              <w:noProof/>
              <w:sz w:val="22"/>
              <w:szCs w:val="22"/>
            </w:rPr>
          </w:pPr>
          <w:r w:rsidRPr="005B1726">
            <w:fldChar w:fldCharType="begin"/>
          </w:r>
          <w:r w:rsidR="005144D0">
            <w:instrText xml:space="preserve"> TOC \o "1-3" \h \z \u </w:instrText>
          </w:r>
          <w:r w:rsidRPr="005B1726">
            <w:fldChar w:fldCharType="separate"/>
          </w:r>
          <w:hyperlink w:anchor="_Toc386138476" w:history="1">
            <w:r w:rsidR="005144D0" w:rsidRPr="009E1BF1">
              <w:rPr>
                <w:rStyle w:val="Hyperlink"/>
                <w:noProof/>
              </w:rPr>
              <w:t>1. Uvod</w:t>
            </w:r>
            <w:r w:rsidR="005144D0">
              <w:rPr>
                <w:noProof/>
                <w:webHidden/>
              </w:rPr>
              <w:tab/>
            </w:r>
            <w:r>
              <w:rPr>
                <w:noProof/>
                <w:webHidden/>
              </w:rPr>
              <w:fldChar w:fldCharType="begin"/>
            </w:r>
            <w:r w:rsidR="005144D0">
              <w:rPr>
                <w:noProof/>
                <w:webHidden/>
              </w:rPr>
              <w:instrText xml:space="preserve"> PAGEREF _Toc386138476 \h </w:instrText>
            </w:r>
            <w:r>
              <w:rPr>
                <w:noProof/>
                <w:webHidden/>
              </w:rPr>
            </w:r>
            <w:r>
              <w:rPr>
                <w:noProof/>
                <w:webHidden/>
              </w:rPr>
              <w:fldChar w:fldCharType="separate"/>
            </w:r>
            <w:r w:rsidR="005144D0">
              <w:rPr>
                <w:noProof/>
                <w:webHidden/>
              </w:rPr>
              <w:t>1</w:t>
            </w:r>
            <w:r>
              <w:rPr>
                <w:noProof/>
                <w:webHidden/>
              </w:rPr>
              <w:fldChar w:fldCharType="end"/>
            </w:r>
          </w:hyperlink>
        </w:p>
        <w:p w:rsidR="005144D0" w:rsidRDefault="005B1726">
          <w:pPr>
            <w:pStyle w:val="TOC1"/>
            <w:tabs>
              <w:tab w:val="right" w:leader="dot" w:pos="9344"/>
            </w:tabs>
            <w:rPr>
              <w:rFonts w:asciiTheme="minorHAnsi" w:eastAsiaTheme="minorEastAsia" w:hAnsiTheme="minorHAnsi" w:cstheme="minorBidi"/>
              <w:b w:val="0"/>
              <w:bCs w:val="0"/>
              <w:caps w:val="0"/>
              <w:noProof/>
              <w:sz w:val="22"/>
              <w:szCs w:val="22"/>
            </w:rPr>
          </w:pPr>
          <w:hyperlink w:anchor="_Toc386138477" w:history="1">
            <w:r w:rsidR="005144D0" w:rsidRPr="009E1BF1">
              <w:rPr>
                <w:rStyle w:val="Hyperlink"/>
                <w:noProof/>
              </w:rPr>
              <w:t>2. Oblikovanje teksta završnog rada</w:t>
            </w:r>
            <w:r w:rsidR="005144D0">
              <w:rPr>
                <w:noProof/>
                <w:webHidden/>
              </w:rPr>
              <w:tab/>
            </w:r>
            <w:r>
              <w:rPr>
                <w:noProof/>
                <w:webHidden/>
              </w:rPr>
              <w:fldChar w:fldCharType="begin"/>
            </w:r>
            <w:r w:rsidR="005144D0">
              <w:rPr>
                <w:noProof/>
                <w:webHidden/>
              </w:rPr>
              <w:instrText xml:space="preserve"> PAGEREF _Toc386138477 \h </w:instrText>
            </w:r>
            <w:r>
              <w:rPr>
                <w:noProof/>
                <w:webHidden/>
              </w:rPr>
            </w:r>
            <w:r>
              <w:rPr>
                <w:noProof/>
                <w:webHidden/>
              </w:rPr>
              <w:fldChar w:fldCharType="separate"/>
            </w:r>
            <w:r w:rsidR="005144D0">
              <w:rPr>
                <w:noProof/>
                <w:webHidden/>
              </w:rPr>
              <w:t>2</w:t>
            </w:r>
            <w:r>
              <w:rPr>
                <w:noProof/>
                <w:webHidden/>
              </w:rPr>
              <w:fldChar w:fldCharType="end"/>
            </w:r>
          </w:hyperlink>
        </w:p>
        <w:p w:rsidR="005144D0" w:rsidRDefault="005B1726">
          <w:pPr>
            <w:pStyle w:val="TOC2"/>
            <w:tabs>
              <w:tab w:val="right" w:leader="dot" w:pos="9344"/>
            </w:tabs>
            <w:rPr>
              <w:rFonts w:asciiTheme="minorHAnsi" w:eastAsiaTheme="minorEastAsia" w:hAnsiTheme="minorHAnsi" w:cstheme="minorBidi"/>
              <w:smallCaps w:val="0"/>
              <w:noProof/>
              <w:sz w:val="22"/>
              <w:szCs w:val="22"/>
            </w:rPr>
          </w:pPr>
          <w:hyperlink w:anchor="_Toc386138478" w:history="1">
            <w:r w:rsidR="005144D0" w:rsidRPr="009E1BF1">
              <w:rPr>
                <w:rStyle w:val="Hyperlink"/>
                <w:noProof/>
              </w:rPr>
              <w:t>2.1. Postavke stranice završnog rada</w:t>
            </w:r>
            <w:r w:rsidR="005144D0">
              <w:rPr>
                <w:noProof/>
                <w:webHidden/>
              </w:rPr>
              <w:tab/>
            </w:r>
            <w:r>
              <w:rPr>
                <w:noProof/>
                <w:webHidden/>
              </w:rPr>
              <w:fldChar w:fldCharType="begin"/>
            </w:r>
            <w:r w:rsidR="005144D0">
              <w:rPr>
                <w:noProof/>
                <w:webHidden/>
              </w:rPr>
              <w:instrText xml:space="preserve"> PAGEREF _Toc386138478 \h </w:instrText>
            </w:r>
            <w:r>
              <w:rPr>
                <w:noProof/>
                <w:webHidden/>
              </w:rPr>
            </w:r>
            <w:r>
              <w:rPr>
                <w:noProof/>
                <w:webHidden/>
              </w:rPr>
              <w:fldChar w:fldCharType="separate"/>
            </w:r>
            <w:r w:rsidR="005144D0">
              <w:rPr>
                <w:noProof/>
                <w:webHidden/>
              </w:rPr>
              <w:t>2</w:t>
            </w:r>
            <w:r>
              <w:rPr>
                <w:noProof/>
                <w:webHidden/>
              </w:rPr>
              <w:fldChar w:fldCharType="end"/>
            </w:r>
          </w:hyperlink>
        </w:p>
        <w:p w:rsidR="005144D0" w:rsidRDefault="005B1726">
          <w:r>
            <w:fldChar w:fldCharType="end"/>
          </w:r>
        </w:p>
      </w:sdtContent>
    </w:sdt>
    <w:p w:rsidR="001A39AE" w:rsidRDefault="001A39AE"/>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p>
    <w:p w:rsidR="00812DD1" w:rsidRDefault="00812DD1" w:rsidP="00812DD1">
      <w:pPr>
        <w:pStyle w:val="Heading1"/>
        <w:rPr>
          <w:szCs w:val="32"/>
        </w:rPr>
      </w:pPr>
      <w:bookmarkStart w:id="1" w:name="_Toc356732931"/>
      <w:r w:rsidRPr="009152CB">
        <w:rPr>
          <w:szCs w:val="32"/>
        </w:rPr>
        <w:lastRenderedPageBreak/>
        <w:t>Opis aplikacije</w:t>
      </w:r>
      <w:bookmarkEnd w:id="1"/>
    </w:p>
    <w:p w:rsidR="00812DD1" w:rsidRPr="00812DD1" w:rsidRDefault="00812DD1" w:rsidP="00812DD1"/>
    <w:p w:rsidR="00812DD1" w:rsidRPr="00812DD1" w:rsidRDefault="00812DD1" w:rsidP="00812DD1"/>
    <w:p w:rsidR="00812DD1" w:rsidRDefault="00812DD1" w:rsidP="0002220D">
      <w:pPr>
        <w:pStyle w:val="Heading2"/>
      </w:pPr>
      <w:r w:rsidRPr="00390586">
        <w:t>1.1.Uvod</w:t>
      </w:r>
    </w:p>
    <w:p w:rsidR="00812DD1" w:rsidRPr="00390586" w:rsidRDefault="00812DD1" w:rsidP="00812DD1">
      <w:pPr>
        <w:rPr>
          <w:b/>
        </w:rPr>
      </w:pPr>
    </w:p>
    <w:p w:rsidR="00812DD1" w:rsidRDefault="00812DD1" w:rsidP="00812DD1">
      <w:pPr>
        <w:spacing w:line="360" w:lineRule="auto"/>
        <w:ind w:firstLine="360"/>
        <w:jc w:val="both"/>
      </w:pPr>
      <w:r w:rsidRPr="00390586">
        <w:t>U ovom projektu bavit ćemo se problemom vezanim uz upravljanje knjižnicom. Naime, moderne knjižnice posjeduju velike količine knjiga različitih autora i različite tematike. Broj članova svake knjižnice, u današnje vrijeme, također je velik i u stalnom je porastu.</w:t>
      </w:r>
      <w:r>
        <w:t xml:space="preserve"> Sve to zaposlenicima knjižnice, </w:t>
      </w:r>
      <w:r w:rsidRPr="00390586">
        <w:t xml:space="preserve">njenim članovima i posjetiteljima može predstavljati određene probleme. Rješenja svih navedenih problema vidimo u izgradnji desktop aplikacije koju smo nazvali "Knjižnica" </w:t>
      </w:r>
    </w:p>
    <w:p w:rsidR="00812DD1" w:rsidRDefault="00812DD1" w:rsidP="00812DD1">
      <w:pPr>
        <w:spacing w:line="360" w:lineRule="auto"/>
        <w:ind w:firstLine="360"/>
        <w:jc w:val="both"/>
        <w:rPr>
          <w:color w:val="000000"/>
          <w:shd w:val="clear" w:color="auto" w:fill="FFFFFF"/>
        </w:rPr>
      </w:pPr>
      <w:r>
        <w:t>"Knjižnica"</w:t>
      </w:r>
      <w:r w:rsidRPr="00390586">
        <w:t xml:space="preserve"> je desktop aplikacija koja zamjenjuje papirnato vođenje raznih evidencija u knjižnicama. Aplikacija je namijenja</w:t>
      </w:r>
      <w:r>
        <w:t xml:space="preserve"> </w:t>
      </w:r>
      <w:r w:rsidRPr="00390586">
        <w:t xml:space="preserve">registriranim članovima knjižnice i njenim zaposlenicima. </w:t>
      </w:r>
      <w:r w:rsidRPr="00390586">
        <w:rPr>
          <w:color w:val="000000"/>
          <w:shd w:val="clear" w:color="auto" w:fill="FFFFFF"/>
        </w:rPr>
        <w:t>Oni će preko korisničkog sučelja upisati svoje korisničko ime i lozinku za pristup aplikaciji u kojoj će im se ovisno o vrsti korisnika otvoriti različiti izbornici. Za samo izvršavanje aplikacije potrebno je</w:t>
      </w:r>
      <w:r>
        <w:rPr>
          <w:color w:val="000000"/>
          <w:shd w:val="clear" w:color="auto" w:fill="FFFFFF"/>
        </w:rPr>
        <w:t xml:space="preserve"> prijenosno ili stolno računalo, tablet uređaji ili mobilni uređaji.</w:t>
      </w:r>
      <w:r w:rsidRPr="00390586">
        <w:rPr>
          <w:color w:val="000000"/>
          <w:shd w:val="clear" w:color="auto" w:fill="FFFFFF"/>
        </w:rPr>
        <w:t xml:space="preserve"> </w:t>
      </w:r>
    </w:p>
    <w:p w:rsidR="00812DD1" w:rsidRDefault="00812DD1" w:rsidP="00812DD1">
      <w:pPr>
        <w:spacing w:line="360" w:lineRule="auto"/>
        <w:ind w:firstLine="360"/>
        <w:jc w:val="both"/>
        <w:rPr>
          <w:color w:val="000000"/>
          <w:shd w:val="clear" w:color="auto" w:fill="FFFFFF"/>
        </w:rPr>
      </w:pPr>
    </w:p>
    <w:p w:rsidR="00812DD1" w:rsidRDefault="00812DD1" w:rsidP="00470A4B">
      <w:pPr>
        <w:pStyle w:val="Heading2"/>
        <w:rPr>
          <w:b w:val="0"/>
          <w:sz w:val="24"/>
        </w:rPr>
      </w:pPr>
      <w:r w:rsidRPr="00390586">
        <w:t>1.1.</w:t>
      </w:r>
      <w:r>
        <w:t>Pregled uloga</w:t>
      </w:r>
    </w:p>
    <w:p w:rsidR="00812DD1" w:rsidRDefault="00812DD1" w:rsidP="00470A4B">
      <w:pPr>
        <w:pStyle w:val="Heading3"/>
      </w:pPr>
      <w:r>
        <w:tab/>
      </w:r>
      <w:r w:rsidRPr="0084257C">
        <w:t>1.1.1. Zaposlenik</w:t>
      </w:r>
    </w:p>
    <w:p w:rsidR="00470A4B" w:rsidRPr="00470A4B" w:rsidRDefault="00470A4B" w:rsidP="00470A4B"/>
    <w:p w:rsidR="00812DD1" w:rsidRDefault="00812DD1" w:rsidP="00812DD1">
      <w:pPr>
        <w:spacing w:line="360" w:lineRule="auto"/>
        <w:jc w:val="both"/>
      </w:pPr>
      <w:r w:rsidRPr="0084257C">
        <w:tab/>
        <w:t xml:space="preserve">Zaposlenik knjižnice je osoba koja je zaposlena u knjižnici i koja za svoj rad prima mjesečnu naknadu. Zaposlenik knjižnice u aplikaciju može unositi autore, knjige, žanr, izdavače i moguće lokacije koju može imati neka knjiga u knjižnici. Također aplikacija omogućuje zaposlenicima knjižnice vođenje evidencije o posudbi knjige, članarini te izdavanje računa za plaćanje iste. Zaposlenici knjižnice mogu pregledavati bazu podataka, odnosno mogu pretraživati knjige po nazivu autora knjige, žanru knjige ili po lokaciji knjige u knjižnici. Uz sve to omogućeno im je i pretraživanje dosada uspješno registriranih članova u knjižnicu. </w:t>
      </w:r>
    </w:p>
    <w:p w:rsidR="00812DD1" w:rsidRDefault="00470A4B" w:rsidP="00470A4B">
      <w:pPr>
        <w:pStyle w:val="Heading3"/>
      </w:pPr>
      <w:r>
        <w:rPr>
          <w:rFonts w:ascii="Times New Roman" w:hAnsi="Times New Roman" w:cs="Times New Roman"/>
          <w:b w:val="0"/>
          <w:bCs w:val="0"/>
          <w:sz w:val="24"/>
          <w:szCs w:val="24"/>
        </w:rPr>
        <w:tab/>
      </w:r>
      <w:r w:rsidR="00812DD1" w:rsidRPr="0084257C">
        <w:t>1.1.2.Registrirani korisnik</w:t>
      </w:r>
      <w:r w:rsidR="00812DD1">
        <w:tab/>
      </w:r>
    </w:p>
    <w:p w:rsidR="00470A4B" w:rsidRPr="00470A4B" w:rsidRDefault="00470A4B" w:rsidP="00470A4B"/>
    <w:p w:rsidR="00812DD1" w:rsidRDefault="00812DD1" w:rsidP="00812DD1">
      <w:pPr>
        <w:spacing w:line="360" w:lineRule="auto"/>
        <w:jc w:val="both"/>
      </w:pPr>
      <w:r>
        <w:tab/>
        <w:t xml:space="preserve">Registrirani korisnik je osoba koja je ušla u knjižnicu, </w:t>
      </w:r>
      <w:r w:rsidR="0002220D">
        <w:t xml:space="preserve">te se </w:t>
      </w:r>
      <w:r>
        <w:t>uspješ</w:t>
      </w:r>
      <w:r w:rsidR="0002220D">
        <w:t xml:space="preserve">no </w:t>
      </w:r>
      <w:r>
        <w:t xml:space="preserve">registrirala </w:t>
      </w:r>
      <w:r w:rsidR="0002220D">
        <w:t>u naš sustav</w:t>
      </w:r>
      <w:r>
        <w:t>.</w:t>
      </w:r>
      <w:r w:rsidR="0002220D">
        <w:t xml:space="preserve"> Takovoj osobi sustav omogućava </w:t>
      </w:r>
      <w:r>
        <w:t xml:space="preserve">omogućava </w:t>
      </w:r>
      <w:r w:rsidRPr="0084257C">
        <w:t xml:space="preserve">pretraživanje svih knjiga po nazivu, autoru, žanru </w:t>
      </w:r>
      <w:r>
        <w:t>i lokaciji knjige u knjižnici</w:t>
      </w:r>
      <w:r w:rsidRPr="0084257C">
        <w:t>.</w:t>
      </w:r>
      <w:r w:rsidR="0002220D">
        <w:t xml:space="preserve"> Ukoliko želi posuditi knjigu, registrirani korisnik prethodno mora imati plaćenu članarinu za prethodnu godinu.</w:t>
      </w:r>
      <w:r w:rsidR="005363D2">
        <w:t xml:space="preserve"> </w:t>
      </w:r>
    </w:p>
    <w:p w:rsidR="00812DD1" w:rsidRPr="0084257C" w:rsidRDefault="00812DD1" w:rsidP="00812DD1">
      <w:pPr>
        <w:spacing w:line="360" w:lineRule="auto"/>
        <w:jc w:val="both"/>
      </w:pPr>
      <w:r>
        <w:tab/>
      </w:r>
      <w:r w:rsidRPr="0084257C">
        <w:t>Detaljniji pregled mogućnosti i funkcija naše aplikacije mož</w:t>
      </w:r>
      <w:r>
        <w:t>ete pogledati na idućim stranicama našeg dokumenta u kojem su prikazane sve forme aplikacije "Knjižnica".</w:t>
      </w:r>
    </w:p>
    <w:p w:rsidR="00337503" w:rsidRDefault="00337503" w:rsidP="00D03C5C">
      <w:pPr>
        <w:pStyle w:val="Heading1"/>
        <w:spacing w:line="360" w:lineRule="auto"/>
      </w:pPr>
      <w:bookmarkStart w:id="2" w:name="_Toc184011515"/>
      <w:bookmarkStart w:id="3" w:name="_Toc201881686"/>
      <w:bookmarkStart w:id="4" w:name="_Toc201883252"/>
      <w:bookmarkStart w:id="5" w:name="_Toc201884013"/>
      <w:bookmarkStart w:id="6" w:name="_Toc201884439"/>
      <w:bookmarkStart w:id="7" w:name="_Toc201884792"/>
      <w:bookmarkStart w:id="8" w:name="_Toc201887184"/>
      <w:bookmarkStart w:id="9" w:name="_Toc386138390"/>
      <w:bookmarkStart w:id="10" w:name="_Toc386138477"/>
      <w:r w:rsidRPr="005144D0">
        <w:lastRenderedPageBreak/>
        <w:t>2</w:t>
      </w:r>
      <w:bookmarkEnd w:id="2"/>
      <w:bookmarkEnd w:id="3"/>
      <w:bookmarkEnd w:id="4"/>
      <w:bookmarkEnd w:id="5"/>
      <w:bookmarkEnd w:id="6"/>
      <w:bookmarkEnd w:id="7"/>
      <w:bookmarkEnd w:id="8"/>
      <w:bookmarkEnd w:id="9"/>
      <w:bookmarkEnd w:id="10"/>
      <w:r w:rsidR="00812DD1">
        <w:t>.Izgled aplikacije</w:t>
      </w:r>
    </w:p>
    <w:p w:rsidR="0002220D" w:rsidRDefault="0002220D" w:rsidP="0002220D">
      <w:r>
        <w:tab/>
      </w:r>
    </w:p>
    <w:p w:rsidR="0002220D" w:rsidRDefault="0002220D" w:rsidP="00812F1F">
      <w:pPr>
        <w:spacing w:line="360" w:lineRule="auto"/>
        <w:jc w:val="both"/>
      </w:pPr>
      <w:r>
        <w:tab/>
        <w:t xml:space="preserve">Prije nego što krenemo u pregledavanje svih izbornika i formi koje naš sustav posjeduje reći ćemo nekoliko riječi o načinu na koji je realizirana naša aplikacija. </w:t>
      </w:r>
    </w:p>
    <w:p w:rsidR="0002220D" w:rsidRDefault="0002220D" w:rsidP="00812F1F">
      <w:pPr>
        <w:spacing w:line="360" w:lineRule="auto"/>
        <w:jc w:val="both"/>
      </w:pPr>
      <w:r>
        <w:tab/>
        <w:t>Aplikacija se sastoji od tri glavna izbornika: jednog početnog izbornika koji se otvara prilikom pokretanja "Knjižnice"</w:t>
      </w:r>
      <w:r w:rsidR="00812F1F">
        <w:t>, izbornika "Zaposlenici" koji se otvara korisniku koji se prilikom registracije registrira kao zaposlenik, te izbornika "Registrirani korisnik" koji se otvara korisniku koji se prijavi kao obični korisnik u naš sustav prilikom registracije.</w:t>
      </w:r>
    </w:p>
    <w:p w:rsidR="00812F1F" w:rsidRPr="0002220D" w:rsidRDefault="00812F1F" w:rsidP="00812F1F">
      <w:pPr>
        <w:spacing w:line="360" w:lineRule="auto"/>
        <w:jc w:val="both"/>
      </w:pPr>
      <w:r>
        <w:tab/>
        <w:t>Isto tako važno je napomenuti da se svaki izbornik sastoji od vlastitog pod izbornika pomoću kojeg se otvaraju forme unutar glavnih izbornika. Dakle, ukoliko korisnik pritisne na neki gumb u podizborniku unutar glavne forme otvaraju se pojedini prozori. Više o tome naveli smo u preostalom dijelu dokumenta.</w:t>
      </w:r>
    </w:p>
    <w:p w:rsidR="00D03C5C" w:rsidRPr="00D03C5C" w:rsidRDefault="00D03C5C" w:rsidP="00D03C5C"/>
    <w:p w:rsidR="003A2982" w:rsidRDefault="005E056F" w:rsidP="00675363">
      <w:pPr>
        <w:pStyle w:val="Heading2"/>
        <w:spacing w:line="360" w:lineRule="auto"/>
      </w:pPr>
      <w:bookmarkStart w:id="11" w:name="_Toc184011516"/>
      <w:bookmarkStart w:id="12" w:name="_Toc201881687"/>
      <w:bookmarkStart w:id="13" w:name="_Toc201883253"/>
      <w:bookmarkStart w:id="14" w:name="_Toc201884014"/>
      <w:bookmarkStart w:id="15" w:name="_Toc201884440"/>
      <w:bookmarkStart w:id="16" w:name="_Toc201884793"/>
      <w:bookmarkStart w:id="17" w:name="_Toc201887185"/>
      <w:bookmarkStart w:id="18" w:name="_Toc386138391"/>
      <w:bookmarkStart w:id="19" w:name="_Toc386138478"/>
      <w:r>
        <w:t xml:space="preserve">2.1. </w:t>
      </w:r>
      <w:bookmarkEnd w:id="11"/>
      <w:bookmarkEnd w:id="12"/>
      <w:bookmarkEnd w:id="13"/>
      <w:bookmarkEnd w:id="14"/>
      <w:bookmarkEnd w:id="15"/>
      <w:bookmarkEnd w:id="16"/>
      <w:bookmarkEnd w:id="17"/>
      <w:bookmarkEnd w:id="18"/>
      <w:bookmarkEnd w:id="19"/>
      <w:r w:rsidR="00675363">
        <w:t>Početna stranica</w:t>
      </w:r>
    </w:p>
    <w:p w:rsidR="00470A4B" w:rsidRPr="00470A4B" w:rsidRDefault="00470A4B" w:rsidP="00470A4B"/>
    <w:p w:rsidR="00675363" w:rsidRDefault="00675363" w:rsidP="00675363">
      <w:pPr>
        <w:spacing w:line="360" w:lineRule="auto"/>
        <w:jc w:val="both"/>
        <w:rPr>
          <w:sz w:val="4"/>
          <w:szCs w:val="4"/>
        </w:rPr>
      </w:pPr>
      <w:r>
        <w:tab/>
        <w:t>Slika 1. prikazuje početnu stranicu koja se pokreće prilikom otvaranja naše aplikacije "Knjižnica". Početna stranica sastoji se od dva gumba: "Prijava" i "</w:t>
      </w:r>
      <w:r w:rsidR="0002220D">
        <w:t>Izlaz</w:t>
      </w:r>
      <w:r>
        <w:t xml:space="preserve">". Prvi gumb otvara nam novi </w:t>
      </w:r>
      <w:r w:rsidR="00812F1F">
        <w:t xml:space="preserve">prozor prijave unutar "Početne stranice" koja je navedena dolje na slici </w:t>
      </w:r>
      <w:r w:rsidR="00812F1F" w:rsidRPr="00812F1F">
        <w:rPr>
          <w:i/>
        </w:rPr>
        <w:t>(Slika 1.)</w:t>
      </w:r>
      <w:r w:rsidR="00812F1F">
        <w:rPr>
          <w:i/>
        </w:rPr>
        <w:t xml:space="preserve">. </w:t>
      </w:r>
      <w:r w:rsidR="00812F1F">
        <w:t xml:space="preserve">Pomoću gumba "Izlaz" izlazimo iz početnog prozora. </w:t>
      </w:r>
    </w:p>
    <w:p w:rsidR="00470A4B" w:rsidRDefault="00470A4B" w:rsidP="00675363">
      <w:pPr>
        <w:spacing w:line="360" w:lineRule="auto"/>
        <w:jc w:val="both"/>
        <w:rPr>
          <w:sz w:val="4"/>
          <w:szCs w:val="4"/>
        </w:rPr>
      </w:pPr>
    </w:p>
    <w:p w:rsidR="00470A4B" w:rsidRPr="00470A4B" w:rsidRDefault="00470A4B" w:rsidP="00675363">
      <w:pPr>
        <w:spacing w:line="360" w:lineRule="auto"/>
        <w:jc w:val="both"/>
        <w:rPr>
          <w:sz w:val="4"/>
          <w:szCs w:val="4"/>
        </w:rPr>
      </w:pPr>
    </w:p>
    <w:p w:rsidR="00EC6978" w:rsidRDefault="00675363" w:rsidP="00675363">
      <w:pPr>
        <w:pStyle w:val="Tekst"/>
        <w:jc w:val="center"/>
      </w:pPr>
      <w:r>
        <w:rPr>
          <w:noProof/>
        </w:rPr>
        <w:drawing>
          <wp:inline distT="0" distB="0" distL="0" distR="0">
            <wp:extent cx="5939790" cy="3490527"/>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39790" cy="3490527"/>
                    </a:xfrm>
                    <a:prstGeom prst="rect">
                      <a:avLst/>
                    </a:prstGeom>
                    <a:noFill/>
                    <a:ln w="9525">
                      <a:noFill/>
                      <a:miter lim="800000"/>
                      <a:headEnd/>
                      <a:tailEnd/>
                    </a:ln>
                  </pic:spPr>
                </pic:pic>
              </a:graphicData>
            </a:graphic>
          </wp:inline>
        </w:drawing>
      </w:r>
    </w:p>
    <w:p w:rsidR="00470A4B" w:rsidRDefault="00470A4B" w:rsidP="00675363">
      <w:pPr>
        <w:spacing w:line="360" w:lineRule="auto"/>
        <w:jc w:val="center"/>
        <w:rPr>
          <w:i/>
          <w:sz w:val="4"/>
          <w:szCs w:val="4"/>
        </w:rPr>
      </w:pPr>
    </w:p>
    <w:p w:rsidR="00470A4B" w:rsidRDefault="00470A4B" w:rsidP="00675363">
      <w:pPr>
        <w:spacing w:line="360" w:lineRule="auto"/>
        <w:jc w:val="center"/>
        <w:rPr>
          <w:i/>
          <w:sz w:val="4"/>
          <w:szCs w:val="4"/>
        </w:rPr>
      </w:pPr>
    </w:p>
    <w:p w:rsidR="00675363" w:rsidRDefault="00675363" w:rsidP="00675363">
      <w:pPr>
        <w:spacing w:line="360" w:lineRule="auto"/>
        <w:jc w:val="center"/>
        <w:rPr>
          <w:i/>
        </w:rPr>
      </w:pPr>
      <w:r w:rsidRPr="005D0CF3">
        <w:rPr>
          <w:i/>
        </w:rPr>
        <w:t xml:space="preserve">Slika 1: </w:t>
      </w:r>
      <w:r>
        <w:rPr>
          <w:i/>
        </w:rPr>
        <w:t>P</w:t>
      </w:r>
      <w:r w:rsidRPr="005D0CF3">
        <w:rPr>
          <w:i/>
        </w:rPr>
        <w:t xml:space="preserve">očetna stranica </w:t>
      </w:r>
      <w:r>
        <w:rPr>
          <w:i/>
        </w:rPr>
        <w:t>"</w:t>
      </w:r>
      <w:r w:rsidRPr="005D0CF3">
        <w:rPr>
          <w:i/>
        </w:rPr>
        <w:t>Knjižnica"</w:t>
      </w:r>
    </w:p>
    <w:p w:rsidR="00470A4B" w:rsidRDefault="00470A4B" w:rsidP="000678E0">
      <w:pPr>
        <w:pStyle w:val="Heading2"/>
        <w:rPr>
          <w:sz w:val="4"/>
          <w:szCs w:val="4"/>
        </w:rPr>
      </w:pPr>
      <w:r>
        <w:lastRenderedPageBreak/>
        <w:t>2.2. Prijava</w:t>
      </w:r>
    </w:p>
    <w:p w:rsidR="000678E0" w:rsidRPr="000678E0" w:rsidRDefault="000678E0" w:rsidP="000678E0"/>
    <w:p w:rsidR="00470A4B" w:rsidRDefault="00470A4B" w:rsidP="00470A4B">
      <w:pPr>
        <w:spacing w:line="360" w:lineRule="auto"/>
        <w:jc w:val="both"/>
      </w:pPr>
      <w:r>
        <w:tab/>
        <w:t xml:space="preserve">Slika 2. prikazuje </w:t>
      </w:r>
      <w:r w:rsidR="000678E0">
        <w:t>formu</w:t>
      </w:r>
      <w:r>
        <w:t xml:space="preserve"> "Prijava" koja se pokreće prilikom klika na gumb "Prijava" na po</w:t>
      </w:r>
      <w:r w:rsidR="000678E0">
        <w:t xml:space="preserve">četnoj stranici naše aplikacije. </w:t>
      </w:r>
      <w:r>
        <w:t xml:space="preserve">"Prijava" se </w:t>
      </w:r>
      <w:r w:rsidR="000678E0">
        <w:t xml:space="preserve"> se otvara unutar početnog prozora i sastoji se od </w:t>
      </w:r>
      <w:r>
        <w:t>dvije labele, dva textboxa, za upis kori</w:t>
      </w:r>
      <w:r w:rsidR="000678E0">
        <w:t>sničkog imena i lozinke, te tri gumba: "Pošalji", "Registriraj se"</w:t>
      </w:r>
      <w:r>
        <w:t xml:space="preserve"> i "Izađi". </w:t>
      </w:r>
      <w:r w:rsidR="000678E0">
        <w:t>Formu prijava koristi korisnik (Registrirani korisnik ili zaposlenik) prilikom prijave u sustav. Ukoliko korisnik nema kreirano korisničko ime i lozinku, uz pomoć gumba "Registriraj se", otvara formu "Registracija"</w:t>
      </w:r>
      <w:r w:rsidR="000678E0" w:rsidRPr="000678E0">
        <w:rPr>
          <w:i/>
        </w:rPr>
        <w:t>(Slika 4.)</w:t>
      </w:r>
      <w:r w:rsidR="000678E0">
        <w:t xml:space="preserve"> i registrira se u sustav.</w:t>
      </w:r>
    </w:p>
    <w:p w:rsidR="000678E0" w:rsidRDefault="000678E0" w:rsidP="00470A4B">
      <w:pPr>
        <w:spacing w:line="360" w:lineRule="auto"/>
        <w:jc w:val="both"/>
        <w:rPr>
          <w:sz w:val="4"/>
          <w:szCs w:val="4"/>
        </w:rPr>
      </w:pPr>
    </w:p>
    <w:p w:rsidR="000678E0" w:rsidRDefault="000678E0" w:rsidP="00470A4B">
      <w:pPr>
        <w:spacing w:line="360" w:lineRule="auto"/>
        <w:jc w:val="both"/>
        <w:rPr>
          <w:sz w:val="4"/>
          <w:szCs w:val="4"/>
        </w:rPr>
      </w:pPr>
    </w:p>
    <w:p w:rsidR="00470A4B" w:rsidRDefault="00470A4B" w:rsidP="00470A4B">
      <w:pPr>
        <w:spacing w:line="360" w:lineRule="auto"/>
        <w:jc w:val="both"/>
      </w:pPr>
      <w:r>
        <w:rPr>
          <w:noProof/>
        </w:rPr>
        <w:drawing>
          <wp:inline distT="0" distB="0" distL="0" distR="0">
            <wp:extent cx="5939790" cy="350528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39790" cy="3505280"/>
                    </a:xfrm>
                    <a:prstGeom prst="rect">
                      <a:avLst/>
                    </a:prstGeom>
                    <a:noFill/>
                    <a:ln w="9525">
                      <a:noFill/>
                      <a:miter lim="800000"/>
                      <a:headEnd/>
                      <a:tailEnd/>
                    </a:ln>
                  </pic:spPr>
                </pic:pic>
              </a:graphicData>
            </a:graphic>
          </wp:inline>
        </w:drawing>
      </w:r>
    </w:p>
    <w:p w:rsidR="00470A4B" w:rsidRDefault="00470A4B" w:rsidP="00470A4B">
      <w:pPr>
        <w:spacing w:line="360" w:lineRule="auto"/>
        <w:jc w:val="center"/>
        <w:rPr>
          <w:i/>
          <w:sz w:val="4"/>
          <w:szCs w:val="4"/>
        </w:rPr>
      </w:pPr>
    </w:p>
    <w:p w:rsidR="00470A4B" w:rsidRDefault="00470A4B" w:rsidP="00470A4B">
      <w:pPr>
        <w:spacing w:line="360" w:lineRule="auto"/>
        <w:jc w:val="center"/>
        <w:rPr>
          <w:i/>
          <w:sz w:val="4"/>
          <w:szCs w:val="4"/>
        </w:rPr>
      </w:pPr>
    </w:p>
    <w:p w:rsidR="000678E0" w:rsidRDefault="00470A4B" w:rsidP="000678E0">
      <w:pPr>
        <w:spacing w:line="360" w:lineRule="auto"/>
        <w:jc w:val="center"/>
        <w:rPr>
          <w:i/>
          <w:sz w:val="4"/>
          <w:szCs w:val="4"/>
        </w:rPr>
      </w:pPr>
      <w:r w:rsidRPr="005D0CF3">
        <w:rPr>
          <w:i/>
        </w:rPr>
        <w:t xml:space="preserve">Slika </w:t>
      </w:r>
      <w:r>
        <w:rPr>
          <w:i/>
        </w:rPr>
        <w:t>2</w:t>
      </w:r>
      <w:r w:rsidRPr="005D0CF3">
        <w:rPr>
          <w:i/>
        </w:rPr>
        <w:t xml:space="preserve">: </w:t>
      </w:r>
      <w:r>
        <w:rPr>
          <w:i/>
        </w:rPr>
        <w:t>Prijava</w:t>
      </w:r>
    </w:p>
    <w:p w:rsidR="000678E0" w:rsidRDefault="000678E0" w:rsidP="000678E0">
      <w:pPr>
        <w:spacing w:line="360" w:lineRule="auto"/>
        <w:jc w:val="center"/>
        <w:rPr>
          <w:i/>
          <w:sz w:val="4"/>
          <w:szCs w:val="4"/>
        </w:rPr>
      </w:pPr>
    </w:p>
    <w:p w:rsidR="000678E0" w:rsidRPr="000678E0" w:rsidRDefault="000678E0" w:rsidP="000678E0">
      <w:pPr>
        <w:spacing w:line="360" w:lineRule="auto"/>
        <w:jc w:val="center"/>
        <w:rPr>
          <w:sz w:val="4"/>
          <w:szCs w:val="4"/>
        </w:rPr>
      </w:pPr>
    </w:p>
    <w:p w:rsidR="000678E0" w:rsidRDefault="000678E0" w:rsidP="000678E0">
      <w:pPr>
        <w:spacing w:line="360" w:lineRule="auto"/>
        <w:jc w:val="both"/>
        <w:rPr>
          <w:color w:val="000000" w:themeColor="text1"/>
          <w:sz w:val="4"/>
          <w:szCs w:val="4"/>
        </w:rPr>
      </w:pPr>
      <w:r>
        <w:tab/>
      </w:r>
      <w:r w:rsidR="00441738">
        <w:t xml:space="preserve">Klikom na </w:t>
      </w:r>
      <w:r>
        <w:t xml:space="preserve">drugi </w:t>
      </w:r>
      <w:r w:rsidR="00441738">
        <w:t xml:space="preserve">gumb ispisuje se poruka u MessageBoxu </w:t>
      </w:r>
      <w:r w:rsidR="00441738" w:rsidRPr="007C4E81">
        <w:rPr>
          <w:i/>
        </w:rPr>
        <w:t>(Slika 3.)</w:t>
      </w:r>
      <w:r>
        <w:rPr>
          <w:i/>
        </w:rPr>
        <w:t>.</w:t>
      </w:r>
      <w:r w:rsidR="00441738">
        <w:t xml:space="preserve">koja nam govori o uspješnosti slanja podataka, odnoso o uspješnoj prijavi u aplikaciju. </w:t>
      </w:r>
      <w:r>
        <w:t xml:space="preserve">Naredba uz pomoć koje je realizirana ova poruka je </w:t>
      </w:r>
      <w:r w:rsidRPr="000678E0">
        <w:rPr>
          <w:i/>
          <w:color w:val="000000" w:themeColor="text1"/>
        </w:rPr>
        <w:t>MessageBox.Show("Uspješno unesena posedba"</w:t>
      </w:r>
      <w:r>
        <w:rPr>
          <w:i/>
          <w:color w:val="000000" w:themeColor="text1"/>
        </w:rPr>
        <w:t>)</w:t>
      </w:r>
      <w:r>
        <w:t xml:space="preserve">. </w:t>
      </w:r>
      <w:r w:rsidR="00441738">
        <w:t>Drugi gumb je gumb "Izađi" koji nam omogućava izlazak iz forme "Prijava</w:t>
      </w:r>
      <w:r>
        <w:rPr>
          <w:color w:val="000000" w:themeColor="text1"/>
        </w:rPr>
        <w:t>"</w:t>
      </w:r>
    </w:p>
    <w:p w:rsidR="000678E0" w:rsidRDefault="000678E0" w:rsidP="000678E0">
      <w:pPr>
        <w:spacing w:line="360" w:lineRule="auto"/>
        <w:jc w:val="both"/>
        <w:rPr>
          <w:color w:val="000000" w:themeColor="text1"/>
          <w:sz w:val="4"/>
          <w:szCs w:val="4"/>
        </w:rPr>
      </w:pPr>
    </w:p>
    <w:p w:rsidR="000678E0" w:rsidRDefault="000678E0" w:rsidP="000678E0">
      <w:pPr>
        <w:spacing w:line="360" w:lineRule="auto"/>
        <w:jc w:val="both"/>
        <w:rPr>
          <w:color w:val="000000" w:themeColor="text1"/>
          <w:sz w:val="4"/>
          <w:szCs w:val="4"/>
        </w:rPr>
      </w:pPr>
    </w:p>
    <w:p w:rsidR="00470A4B" w:rsidRDefault="00441738" w:rsidP="000678E0">
      <w:pPr>
        <w:spacing w:line="360" w:lineRule="auto"/>
        <w:jc w:val="center"/>
        <w:rPr>
          <w:i/>
        </w:rPr>
      </w:pPr>
      <w:r>
        <w:rPr>
          <w:i/>
          <w:noProof/>
        </w:rPr>
        <w:drawing>
          <wp:inline distT="0" distB="0" distL="0" distR="0">
            <wp:extent cx="1384448" cy="1384448"/>
            <wp:effectExtent l="19050" t="0" r="6202" b="0"/>
            <wp:docPr id="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srcRect/>
                    <a:stretch>
                      <a:fillRect/>
                    </a:stretch>
                  </pic:blipFill>
                  <pic:spPr bwMode="auto">
                    <a:xfrm>
                      <a:off x="0" y="0"/>
                      <a:ext cx="1384629" cy="1384629"/>
                    </a:xfrm>
                    <a:prstGeom prst="rect">
                      <a:avLst/>
                    </a:prstGeom>
                    <a:noFill/>
                    <a:ln w="9525">
                      <a:noFill/>
                      <a:miter lim="800000"/>
                      <a:headEnd/>
                      <a:tailEnd/>
                    </a:ln>
                  </pic:spPr>
                </pic:pic>
              </a:graphicData>
            </a:graphic>
          </wp:inline>
        </w:drawing>
      </w:r>
    </w:p>
    <w:p w:rsidR="00441738" w:rsidRDefault="00441738" w:rsidP="00441738">
      <w:pPr>
        <w:spacing w:line="360" w:lineRule="auto"/>
        <w:jc w:val="center"/>
        <w:rPr>
          <w:i/>
          <w:sz w:val="4"/>
          <w:szCs w:val="4"/>
        </w:rPr>
      </w:pPr>
    </w:p>
    <w:p w:rsidR="00441738" w:rsidRDefault="00441738" w:rsidP="00441738">
      <w:pPr>
        <w:spacing w:line="360" w:lineRule="auto"/>
        <w:jc w:val="center"/>
        <w:rPr>
          <w:i/>
          <w:sz w:val="4"/>
          <w:szCs w:val="4"/>
        </w:rPr>
      </w:pPr>
    </w:p>
    <w:p w:rsidR="00441738" w:rsidRDefault="00441738" w:rsidP="00441738">
      <w:pPr>
        <w:spacing w:line="360" w:lineRule="auto"/>
        <w:jc w:val="center"/>
        <w:rPr>
          <w:i/>
        </w:rPr>
      </w:pPr>
      <w:r>
        <w:rPr>
          <w:i/>
        </w:rPr>
        <w:t>Slika 3:Uspješna prijava</w:t>
      </w:r>
    </w:p>
    <w:p w:rsidR="00441738" w:rsidRDefault="00571743" w:rsidP="00441738">
      <w:pPr>
        <w:pStyle w:val="Heading2"/>
      </w:pPr>
      <w:r>
        <w:lastRenderedPageBreak/>
        <w:t>2.3</w:t>
      </w:r>
      <w:r w:rsidR="00441738">
        <w:t>. Registracija</w:t>
      </w:r>
    </w:p>
    <w:p w:rsidR="00441738" w:rsidRDefault="00441738" w:rsidP="00441738">
      <w:pPr>
        <w:spacing w:line="360" w:lineRule="auto"/>
        <w:rPr>
          <w:b/>
        </w:rPr>
      </w:pPr>
    </w:p>
    <w:p w:rsidR="00441738" w:rsidRDefault="00441738" w:rsidP="00441738">
      <w:pPr>
        <w:spacing w:line="360" w:lineRule="auto"/>
        <w:jc w:val="both"/>
      </w:pPr>
      <w:r>
        <w:tab/>
        <w:t xml:space="preserve">Slika 2. prikazuje </w:t>
      </w:r>
      <w:r w:rsidR="001000A9">
        <w:t>podformu</w:t>
      </w:r>
      <w:r>
        <w:t xml:space="preserve"> "</w:t>
      </w:r>
      <w:r w:rsidR="00E33F4C">
        <w:t>Registracija</w:t>
      </w:r>
      <w:r>
        <w:t xml:space="preserve">" koja se pokreće prilikom </w:t>
      </w:r>
      <w:r w:rsidR="00E33F4C">
        <w:t>klika na gumb "Registriraj se</w:t>
      </w:r>
      <w:r>
        <w:t xml:space="preserve">" na </w:t>
      </w:r>
      <w:r w:rsidR="00E33F4C">
        <w:t xml:space="preserve">formi "Prijava" koja je prikazana na slici </w:t>
      </w:r>
      <w:r w:rsidR="00E33F4C" w:rsidRPr="00E33F4C">
        <w:rPr>
          <w:i/>
        </w:rPr>
        <w:t>Slika 2</w:t>
      </w:r>
      <w:r w:rsidR="00E33F4C">
        <w:t>.</w:t>
      </w:r>
      <w:r>
        <w:t xml:space="preserve"> </w:t>
      </w:r>
      <w:r w:rsidR="00E33F4C">
        <w:t>Ovu formu koriste korisnici koji do sada nisu prijavljeni u sustav, odnosno nemaju korisničko ime i lozinku.</w:t>
      </w:r>
      <w:r>
        <w:t xml:space="preserve"> </w:t>
      </w:r>
    </w:p>
    <w:p w:rsidR="00441738" w:rsidRDefault="00441738" w:rsidP="00441738">
      <w:pPr>
        <w:spacing w:line="360" w:lineRule="auto"/>
        <w:jc w:val="center"/>
        <w:rPr>
          <w:i/>
        </w:rPr>
      </w:pPr>
    </w:p>
    <w:p w:rsidR="00441738" w:rsidRDefault="0029589D" w:rsidP="00441738">
      <w:pPr>
        <w:spacing w:line="360" w:lineRule="auto"/>
        <w:jc w:val="center"/>
        <w:rPr>
          <w:i/>
        </w:rPr>
      </w:pPr>
      <w:r>
        <w:rPr>
          <w:i/>
          <w:noProof/>
        </w:rPr>
        <w:drawing>
          <wp:inline distT="0" distB="0" distL="0" distR="0">
            <wp:extent cx="5939790" cy="3499199"/>
            <wp:effectExtent l="19050" t="0" r="381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39790" cy="3499199"/>
                    </a:xfrm>
                    <a:prstGeom prst="rect">
                      <a:avLst/>
                    </a:prstGeom>
                    <a:noFill/>
                    <a:ln w="9525">
                      <a:noFill/>
                      <a:miter lim="800000"/>
                      <a:headEnd/>
                      <a:tailEnd/>
                    </a:ln>
                  </pic:spPr>
                </pic:pic>
              </a:graphicData>
            </a:graphic>
          </wp:inline>
        </w:drawing>
      </w:r>
    </w:p>
    <w:p w:rsidR="004843AB" w:rsidRDefault="004843AB" w:rsidP="00820118">
      <w:pPr>
        <w:spacing w:line="360" w:lineRule="auto"/>
        <w:jc w:val="center"/>
        <w:rPr>
          <w:i/>
          <w:sz w:val="4"/>
          <w:szCs w:val="4"/>
        </w:rPr>
      </w:pPr>
    </w:p>
    <w:p w:rsidR="004843AB" w:rsidRDefault="004843AB" w:rsidP="00820118">
      <w:pPr>
        <w:spacing w:line="360" w:lineRule="auto"/>
        <w:jc w:val="center"/>
        <w:rPr>
          <w:i/>
          <w:sz w:val="4"/>
          <w:szCs w:val="4"/>
        </w:rPr>
      </w:pPr>
    </w:p>
    <w:p w:rsidR="00820118" w:rsidRDefault="00820118" w:rsidP="00820118">
      <w:pPr>
        <w:spacing w:line="360" w:lineRule="auto"/>
        <w:jc w:val="center"/>
        <w:rPr>
          <w:i/>
        </w:rPr>
      </w:pPr>
      <w:r w:rsidRPr="005D0CF3">
        <w:rPr>
          <w:i/>
        </w:rPr>
        <w:t xml:space="preserve">Slika </w:t>
      </w:r>
      <w:r>
        <w:rPr>
          <w:i/>
        </w:rPr>
        <w:t>4</w:t>
      </w:r>
      <w:r w:rsidRPr="005D0CF3">
        <w:rPr>
          <w:i/>
        </w:rPr>
        <w:t xml:space="preserve">: </w:t>
      </w:r>
      <w:r>
        <w:rPr>
          <w:i/>
        </w:rPr>
        <w:t>Registracija</w:t>
      </w:r>
    </w:p>
    <w:p w:rsidR="00CE56C8" w:rsidRDefault="001000A9" w:rsidP="00CE56C8">
      <w:pPr>
        <w:spacing w:line="360" w:lineRule="auto"/>
        <w:jc w:val="both"/>
        <w:rPr>
          <w:sz w:val="4"/>
          <w:szCs w:val="4"/>
        </w:rPr>
      </w:pPr>
      <w:r>
        <w:rPr>
          <w:i/>
        </w:rPr>
        <w:tab/>
      </w:r>
      <w:r w:rsidR="00CE56C8">
        <w:t xml:space="preserve">Klikom na prvi gumb ispisuje se poruka u MessageBoxu </w:t>
      </w:r>
      <w:r w:rsidR="00CE56C8">
        <w:rPr>
          <w:i/>
        </w:rPr>
        <w:t>(Slika 5</w:t>
      </w:r>
      <w:r w:rsidR="00CE56C8" w:rsidRPr="007C4E81">
        <w:rPr>
          <w:i/>
        </w:rPr>
        <w:t>.)</w:t>
      </w:r>
      <w:r w:rsidR="00CE56C8">
        <w:t xml:space="preserve"> koja nam govori o uspješnosti slanja podataka, odnoso o uspješnoj prijavi u aplikaciju. </w:t>
      </w:r>
      <w:r w:rsidR="00E33F4C">
        <w:t xml:space="preserve">Dio koda pomoću kojeg je takva poruka realizirana opisan je u prethodnom primjeru. </w:t>
      </w:r>
      <w:r w:rsidR="00CE56C8">
        <w:t>Drugi gumb je gumb "Izađi" koji nam omogućava i</w:t>
      </w:r>
      <w:r w:rsidR="00C23ED0">
        <w:t>zlazak iz forme "Registracija". Poruka u skočnom prozoru ispisat će se u svim daljnjim formama klikom na gumb "Pošalji" pa navedeni dio više nećemo dodatno opisivati.</w:t>
      </w:r>
    </w:p>
    <w:p w:rsidR="00571743" w:rsidRDefault="00571743" w:rsidP="00CE56C8">
      <w:pPr>
        <w:spacing w:line="360" w:lineRule="auto"/>
        <w:jc w:val="both"/>
        <w:rPr>
          <w:sz w:val="4"/>
          <w:szCs w:val="4"/>
        </w:rPr>
      </w:pPr>
    </w:p>
    <w:p w:rsidR="00571743" w:rsidRDefault="00571743" w:rsidP="00CE56C8">
      <w:pPr>
        <w:spacing w:line="360" w:lineRule="auto"/>
        <w:jc w:val="both"/>
        <w:rPr>
          <w:sz w:val="4"/>
          <w:szCs w:val="4"/>
        </w:rPr>
      </w:pPr>
    </w:p>
    <w:p w:rsidR="00571743" w:rsidRPr="00571743" w:rsidRDefault="00571743" w:rsidP="00CE56C8">
      <w:pPr>
        <w:spacing w:line="360" w:lineRule="auto"/>
        <w:jc w:val="both"/>
        <w:rPr>
          <w:sz w:val="4"/>
          <w:szCs w:val="4"/>
        </w:rPr>
      </w:pPr>
    </w:p>
    <w:p w:rsidR="00CE56C8" w:rsidRDefault="00CE56C8" w:rsidP="00CE56C8">
      <w:pPr>
        <w:spacing w:line="360" w:lineRule="auto"/>
        <w:jc w:val="center"/>
      </w:pPr>
      <w:r>
        <w:rPr>
          <w:noProof/>
        </w:rPr>
        <w:drawing>
          <wp:inline distT="0" distB="0" distL="0" distR="0">
            <wp:extent cx="1662430" cy="147256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srcRect/>
                    <a:stretch>
                      <a:fillRect/>
                    </a:stretch>
                  </pic:blipFill>
                  <pic:spPr bwMode="auto">
                    <a:xfrm>
                      <a:off x="0" y="0"/>
                      <a:ext cx="1662430" cy="1472565"/>
                    </a:xfrm>
                    <a:prstGeom prst="rect">
                      <a:avLst/>
                    </a:prstGeom>
                    <a:noFill/>
                    <a:ln w="9525">
                      <a:noFill/>
                      <a:miter lim="800000"/>
                      <a:headEnd/>
                      <a:tailEnd/>
                    </a:ln>
                  </pic:spPr>
                </pic:pic>
              </a:graphicData>
            </a:graphic>
          </wp:inline>
        </w:drawing>
      </w:r>
    </w:p>
    <w:p w:rsidR="00CE56C8" w:rsidRDefault="00CE56C8" w:rsidP="00CE56C8">
      <w:pPr>
        <w:spacing w:line="360" w:lineRule="auto"/>
        <w:jc w:val="center"/>
        <w:rPr>
          <w:i/>
        </w:rPr>
      </w:pPr>
      <w:r w:rsidRPr="000921E4">
        <w:rPr>
          <w:i/>
        </w:rPr>
        <w:t>Slika 5.:Uspješna registracija</w:t>
      </w:r>
    </w:p>
    <w:p w:rsidR="00E33F4C" w:rsidRPr="00E33F4C" w:rsidRDefault="00C23ED0" w:rsidP="00E33F4C">
      <w:pPr>
        <w:spacing w:line="360" w:lineRule="auto"/>
      </w:pPr>
      <w:r>
        <w:tab/>
      </w:r>
    </w:p>
    <w:p w:rsidR="004843AB" w:rsidRDefault="004843AB" w:rsidP="00A42796">
      <w:pPr>
        <w:pStyle w:val="Heading2"/>
        <w:rPr>
          <w:sz w:val="4"/>
          <w:szCs w:val="4"/>
        </w:rPr>
      </w:pPr>
      <w:r>
        <w:lastRenderedPageBreak/>
        <w:t>2.4.Zaposlenik</w:t>
      </w:r>
    </w:p>
    <w:p w:rsidR="004843AB" w:rsidRDefault="004843AB" w:rsidP="004843AB">
      <w:pPr>
        <w:spacing w:line="360" w:lineRule="auto"/>
        <w:rPr>
          <w:b/>
          <w:sz w:val="4"/>
          <w:szCs w:val="4"/>
        </w:rPr>
      </w:pPr>
    </w:p>
    <w:p w:rsidR="004843AB" w:rsidRDefault="004843AB" w:rsidP="004843AB">
      <w:pPr>
        <w:spacing w:line="360" w:lineRule="auto"/>
        <w:rPr>
          <w:b/>
          <w:sz w:val="4"/>
          <w:szCs w:val="4"/>
        </w:rPr>
      </w:pPr>
    </w:p>
    <w:p w:rsidR="004843AB" w:rsidRPr="004843AB" w:rsidRDefault="004843AB" w:rsidP="004843AB">
      <w:pPr>
        <w:spacing w:line="360" w:lineRule="auto"/>
        <w:rPr>
          <w:b/>
          <w:sz w:val="4"/>
          <w:szCs w:val="4"/>
        </w:rPr>
      </w:pPr>
    </w:p>
    <w:p w:rsidR="001000A9" w:rsidRDefault="004843AB" w:rsidP="004843AB">
      <w:pPr>
        <w:spacing w:line="360" w:lineRule="auto"/>
        <w:jc w:val="both"/>
        <w:rPr>
          <w:sz w:val="4"/>
          <w:szCs w:val="4"/>
        </w:rPr>
      </w:pPr>
      <w:r>
        <w:tab/>
        <w:t xml:space="preserve">Slika 6. prikazuje </w:t>
      </w:r>
      <w:r w:rsidR="001000A9">
        <w:t xml:space="preserve">formu </w:t>
      </w:r>
      <w:r>
        <w:t>"Zaposlenik" koja se pokreće kada se na sustav prijavi kor</w:t>
      </w:r>
      <w:r w:rsidR="001000A9">
        <w:t>is</w:t>
      </w:r>
      <w:r>
        <w:t xml:space="preserve">nik tipa zaposlenik, odnosno zaposlena osoba. Forma "Zaposlenik" </w:t>
      </w:r>
      <w:r w:rsidR="001000A9">
        <w:t>sadrži podizbornik, jedan prozor u kojem će se otvarati forme koje se pokreću putem navedenog izbornika te jedan mali dio za logo i naziv aplikacije. Podizbornik se sastoji od tri osnovna dijela, a to su: unos, pretraživanje i proces posudbe.</w:t>
      </w:r>
    </w:p>
    <w:p w:rsidR="001000A9" w:rsidRDefault="001000A9" w:rsidP="004843AB">
      <w:pPr>
        <w:spacing w:line="360" w:lineRule="auto"/>
        <w:jc w:val="both"/>
        <w:rPr>
          <w:sz w:val="4"/>
          <w:szCs w:val="4"/>
        </w:rPr>
      </w:pPr>
    </w:p>
    <w:p w:rsidR="001000A9" w:rsidRDefault="001000A9" w:rsidP="004843AB">
      <w:pPr>
        <w:spacing w:line="360" w:lineRule="auto"/>
        <w:jc w:val="both"/>
        <w:rPr>
          <w:sz w:val="4"/>
          <w:szCs w:val="4"/>
        </w:rPr>
      </w:pPr>
    </w:p>
    <w:p w:rsidR="001000A9" w:rsidRPr="001000A9" w:rsidRDefault="001000A9" w:rsidP="004843AB">
      <w:pPr>
        <w:spacing w:line="360" w:lineRule="auto"/>
        <w:jc w:val="both"/>
        <w:rPr>
          <w:sz w:val="4"/>
          <w:szCs w:val="4"/>
        </w:rPr>
      </w:pPr>
    </w:p>
    <w:p w:rsidR="004843AB" w:rsidRPr="000921E4" w:rsidRDefault="004843AB" w:rsidP="000B1512">
      <w:pPr>
        <w:spacing w:line="360" w:lineRule="auto"/>
        <w:jc w:val="center"/>
        <w:rPr>
          <w:i/>
        </w:rPr>
      </w:pPr>
      <w:r>
        <w:rPr>
          <w:i/>
          <w:noProof/>
        </w:rPr>
        <w:drawing>
          <wp:inline distT="0" distB="0" distL="0" distR="0">
            <wp:extent cx="5939790" cy="4921843"/>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A42796" w:rsidRDefault="00A42796" w:rsidP="00675363">
      <w:pPr>
        <w:spacing w:line="360" w:lineRule="auto"/>
        <w:jc w:val="center"/>
        <w:rPr>
          <w:i/>
        </w:rPr>
      </w:pPr>
    </w:p>
    <w:p w:rsidR="00A42796" w:rsidRDefault="00A42796" w:rsidP="00A42796">
      <w:pPr>
        <w:spacing w:line="360" w:lineRule="auto"/>
        <w:jc w:val="center"/>
        <w:rPr>
          <w:i/>
        </w:rPr>
      </w:pPr>
      <w:r w:rsidRPr="000921E4">
        <w:rPr>
          <w:i/>
        </w:rPr>
        <w:t xml:space="preserve">Slika </w:t>
      </w:r>
      <w:r>
        <w:rPr>
          <w:i/>
        </w:rPr>
        <w:t>6</w:t>
      </w:r>
      <w:r w:rsidRPr="000921E4">
        <w:rPr>
          <w:i/>
        </w:rPr>
        <w:t>.:</w:t>
      </w:r>
      <w:r>
        <w:rPr>
          <w:i/>
        </w:rPr>
        <w:t>Zaposlenik</w:t>
      </w: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A42796">
      <w:pPr>
        <w:spacing w:line="360" w:lineRule="auto"/>
        <w:jc w:val="center"/>
        <w:rPr>
          <w:i/>
        </w:rPr>
      </w:pPr>
    </w:p>
    <w:p w:rsidR="000B1512" w:rsidRDefault="000B1512" w:rsidP="000B1512">
      <w:pPr>
        <w:pStyle w:val="Heading2"/>
      </w:pPr>
      <w:r>
        <w:lastRenderedPageBreak/>
        <w:t>2.5.Unos autora</w:t>
      </w:r>
    </w:p>
    <w:p w:rsidR="000B1512" w:rsidRPr="000B1512" w:rsidRDefault="000B1512" w:rsidP="000B1512"/>
    <w:p w:rsidR="000B1512" w:rsidRDefault="000B1512" w:rsidP="000B1512">
      <w:pPr>
        <w:spacing w:line="360" w:lineRule="auto"/>
        <w:jc w:val="both"/>
      </w:pPr>
      <w:r>
        <w:tab/>
        <w:t xml:space="preserve">Slika 7. prikazuje </w:t>
      </w:r>
      <w:r w:rsidR="001000A9">
        <w:t>podformu</w:t>
      </w:r>
      <w:r>
        <w:t xml:space="preserve"> "Unos autora" koja se pokreće kada </w:t>
      </w:r>
      <w:r w:rsidR="008049E5">
        <w:t xml:space="preserve">korisnik, u ovom slučaju zaposlenik, pritisne na gumb "Unos autora" </w:t>
      </w:r>
      <w:r>
        <w:t>u prozoru "</w:t>
      </w:r>
      <w:r w:rsidR="008049E5">
        <w:t>Zaposlenik</w:t>
      </w:r>
      <w:r>
        <w:t xml:space="preserve">". Navedena forma sastoji se  tri labele i tri textboxa koji služe za unos podataka o autoru. Također ova forma kao i većina ostalih sadrži dva gumba: "Pošalji" i "Izađi". Njihova funkcionalnost je ista kao i kod navedenih gumbova na prethodnim formama tako da taj dio sada nećemo ponovno opisivati.  </w:t>
      </w:r>
    </w:p>
    <w:p w:rsidR="000B1512" w:rsidRPr="000921E4" w:rsidRDefault="000B1512" w:rsidP="000B1512">
      <w:pPr>
        <w:spacing w:line="360" w:lineRule="auto"/>
        <w:jc w:val="both"/>
        <w:rPr>
          <w:i/>
        </w:rPr>
      </w:pPr>
    </w:p>
    <w:p w:rsidR="000B1512" w:rsidRDefault="000B1512" w:rsidP="00A42796">
      <w:pPr>
        <w:spacing w:line="360" w:lineRule="auto"/>
        <w:jc w:val="center"/>
        <w:rPr>
          <w:i/>
        </w:rPr>
      </w:pPr>
      <w:r>
        <w:rPr>
          <w:i/>
          <w:noProof/>
        </w:rPr>
        <w:drawing>
          <wp:inline distT="0" distB="0" distL="0" distR="0">
            <wp:extent cx="5939790" cy="492184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A42796" w:rsidRDefault="00A42796" w:rsidP="00675363">
      <w:pPr>
        <w:spacing w:line="360" w:lineRule="auto"/>
        <w:jc w:val="center"/>
        <w:rPr>
          <w:i/>
        </w:rPr>
      </w:pPr>
    </w:p>
    <w:p w:rsidR="000B1512" w:rsidRDefault="000B1512" w:rsidP="000B1512">
      <w:pPr>
        <w:spacing w:line="360" w:lineRule="auto"/>
        <w:jc w:val="center"/>
        <w:rPr>
          <w:i/>
        </w:rPr>
      </w:pPr>
      <w:r w:rsidRPr="000921E4">
        <w:rPr>
          <w:i/>
        </w:rPr>
        <w:t xml:space="preserve">Slika </w:t>
      </w:r>
      <w:r w:rsidR="008049E5">
        <w:rPr>
          <w:i/>
        </w:rPr>
        <w:t>7</w:t>
      </w:r>
      <w:r w:rsidRPr="000921E4">
        <w:rPr>
          <w:i/>
        </w:rPr>
        <w:t>.:</w:t>
      </w:r>
      <w:r>
        <w:rPr>
          <w:i/>
        </w:rPr>
        <w:t>Unos autora</w:t>
      </w: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0B1512">
      <w:pPr>
        <w:spacing w:line="360" w:lineRule="auto"/>
        <w:jc w:val="center"/>
        <w:rPr>
          <w:i/>
        </w:rPr>
      </w:pPr>
    </w:p>
    <w:p w:rsidR="00585C1B" w:rsidRDefault="00585C1B" w:rsidP="00AA25C9">
      <w:pPr>
        <w:pStyle w:val="Heading2"/>
        <w:spacing w:line="360" w:lineRule="auto"/>
        <w:rPr>
          <w:sz w:val="4"/>
          <w:szCs w:val="4"/>
        </w:rPr>
      </w:pPr>
      <w:r>
        <w:lastRenderedPageBreak/>
        <w:t>2.6.Unos izdavača</w:t>
      </w:r>
    </w:p>
    <w:p w:rsidR="00585C1B" w:rsidRDefault="00585C1B" w:rsidP="00AA25C9">
      <w:pPr>
        <w:spacing w:line="360" w:lineRule="auto"/>
        <w:rPr>
          <w:b/>
          <w:sz w:val="4"/>
          <w:szCs w:val="4"/>
        </w:rPr>
      </w:pPr>
    </w:p>
    <w:p w:rsidR="00585C1B" w:rsidRPr="00585C1B" w:rsidRDefault="00585C1B" w:rsidP="00AA25C9">
      <w:pPr>
        <w:spacing w:line="360" w:lineRule="auto"/>
        <w:rPr>
          <w:b/>
          <w:sz w:val="4"/>
          <w:szCs w:val="4"/>
        </w:rPr>
      </w:pPr>
    </w:p>
    <w:p w:rsidR="00585C1B" w:rsidRDefault="00585C1B" w:rsidP="00AA25C9">
      <w:pPr>
        <w:spacing w:line="360" w:lineRule="auto"/>
        <w:jc w:val="both"/>
      </w:pPr>
      <w:r>
        <w:tab/>
        <w:t xml:space="preserve">Slika 8. prikazuje stranicu "Unos </w:t>
      </w:r>
      <w:r w:rsidR="00B85395">
        <w:t>izdavača</w:t>
      </w:r>
      <w:r>
        <w:t>"</w:t>
      </w:r>
      <w:r w:rsidR="00B85395">
        <w:t xml:space="preserve"> drugi gumb iz </w:t>
      </w:r>
      <w:r w:rsidR="00AA25C9">
        <w:t xml:space="preserve">podizbornika iz </w:t>
      </w:r>
      <w:r w:rsidR="00B85395">
        <w:t xml:space="preserve">kategorije "Unos". </w:t>
      </w:r>
      <w:r w:rsidR="00067450">
        <w:t>Ova forma otvara se također unutar forme "Zaposlenik". S</w:t>
      </w:r>
      <w:r>
        <w:t xml:space="preserve">astoji se </w:t>
      </w:r>
      <w:r w:rsidR="00AA25C9">
        <w:t>od četiri</w:t>
      </w:r>
      <w:r>
        <w:t xml:space="preserve"> labele i </w:t>
      </w:r>
      <w:r w:rsidR="00067450">
        <w:t xml:space="preserve">četiri </w:t>
      </w:r>
      <w:r>
        <w:t xml:space="preserve">textboxa koji služe za unos podataka o žanru. Također ova forma kao i većina ostalih sadrži dva gumba: "Pošalji" i "Izađi". </w:t>
      </w:r>
      <w:r w:rsidR="00B86DA4">
        <w:t>Svaki izdavač pripada jednoj ili više knjiga, a jedna knjiga može imati više izdavača. Unos izdavača i tablica izdavača u bazi podataka služe nam za pretraživanje knjižnice po izdavaču knjige.</w:t>
      </w:r>
    </w:p>
    <w:p w:rsidR="00585C1B" w:rsidRDefault="00585C1B" w:rsidP="00585C1B">
      <w:pPr>
        <w:spacing w:line="360" w:lineRule="auto"/>
        <w:jc w:val="both"/>
      </w:pPr>
    </w:p>
    <w:p w:rsidR="00585C1B" w:rsidRPr="00585C1B" w:rsidRDefault="00585C1B" w:rsidP="00585C1B">
      <w:pPr>
        <w:spacing w:line="360" w:lineRule="auto"/>
        <w:jc w:val="both"/>
      </w:pPr>
      <w:r>
        <w:rPr>
          <w:noProof/>
        </w:rPr>
        <w:drawing>
          <wp:inline distT="0" distB="0" distL="0" distR="0">
            <wp:extent cx="5939790" cy="4921843"/>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067450" w:rsidRDefault="00067450" w:rsidP="00585C1B">
      <w:pPr>
        <w:spacing w:line="360" w:lineRule="auto"/>
        <w:jc w:val="center"/>
        <w:rPr>
          <w:i/>
          <w:sz w:val="4"/>
          <w:szCs w:val="4"/>
        </w:rPr>
      </w:pPr>
    </w:p>
    <w:p w:rsidR="00067450" w:rsidRDefault="00067450" w:rsidP="00585C1B">
      <w:pPr>
        <w:spacing w:line="360" w:lineRule="auto"/>
        <w:jc w:val="center"/>
        <w:rPr>
          <w:i/>
          <w:sz w:val="4"/>
          <w:szCs w:val="4"/>
        </w:rPr>
      </w:pPr>
    </w:p>
    <w:p w:rsidR="00067450" w:rsidRDefault="00067450" w:rsidP="00585C1B">
      <w:pPr>
        <w:spacing w:line="360" w:lineRule="auto"/>
        <w:jc w:val="center"/>
        <w:rPr>
          <w:i/>
          <w:sz w:val="4"/>
          <w:szCs w:val="4"/>
        </w:rPr>
      </w:pPr>
    </w:p>
    <w:p w:rsidR="00067450" w:rsidRDefault="00067450" w:rsidP="00585C1B">
      <w:pPr>
        <w:spacing w:line="360" w:lineRule="auto"/>
        <w:jc w:val="center"/>
        <w:rPr>
          <w:i/>
          <w:sz w:val="4"/>
          <w:szCs w:val="4"/>
        </w:rPr>
      </w:pPr>
    </w:p>
    <w:p w:rsidR="00585C1B" w:rsidRDefault="00585C1B" w:rsidP="00585C1B">
      <w:pPr>
        <w:spacing w:line="360" w:lineRule="auto"/>
        <w:jc w:val="center"/>
        <w:rPr>
          <w:i/>
        </w:rPr>
      </w:pPr>
      <w:r w:rsidRPr="000921E4">
        <w:rPr>
          <w:i/>
        </w:rPr>
        <w:t xml:space="preserve">Slika </w:t>
      </w:r>
      <w:r w:rsidR="008049E5">
        <w:rPr>
          <w:i/>
        </w:rPr>
        <w:t>8</w:t>
      </w:r>
      <w:r w:rsidRPr="000921E4">
        <w:rPr>
          <w:i/>
        </w:rPr>
        <w:t>.:</w:t>
      </w:r>
      <w:r>
        <w:rPr>
          <w:i/>
        </w:rPr>
        <w:t xml:space="preserve">Unos </w:t>
      </w:r>
      <w:r w:rsidR="00AF005B">
        <w:rPr>
          <w:i/>
        </w:rPr>
        <w:t xml:space="preserve">novih </w:t>
      </w:r>
      <w:r>
        <w:rPr>
          <w:i/>
        </w:rPr>
        <w:t>izdavača</w:t>
      </w:r>
    </w:p>
    <w:p w:rsidR="000A12EB" w:rsidRDefault="000A12EB" w:rsidP="00585C1B">
      <w:pPr>
        <w:spacing w:line="360" w:lineRule="auto"/>
        <w:jc w:val="center"/>
        <w:rPr>
          <w:i/>
        </w:rPr>
      </w:pPr>
    </w:p>
    <w:p w:rsidR="000A12EB" w:rsidRDefault="000A12EB" w:rsidP="00585C1B">
      <w:pPr>
        <w:spacing w:line="360" w:lineRule="auto"/>
        <w:jc w:val="center"/>
        <w:rPr>
          <w:i/>
        </w:rPr>
      </w:pPr>
    </w:p>
    <w:p w:rsidR="000A12EB" w:rsidRDefault="000A12EB" w:rsidP="00585C1B">
      <w:pPr>
        <w:spacing w:line="360" w:lineRule="auto"/>
        <w:jc w:val="center"/>
        <w:rPr>
          <w:i/>
        </w:rPr>
      </w:pPr>
    </w:p>
    <w:p w:rsidR="000A12EB" w:rsidRDefault="000A12EB" w:rsidP="00585C1B">
      <w:pPr>
        <w:spacing w:line="360" w:lineRule="auto"/>
        <w:jc w:val="center"/>
        <w:rPr>
          <w:i/>
        </w:rPr>
      </w:pPr>
    </w:p>
    <w:p w:rsidR="000A12EB" w:rsidRDefault="000A12EB" w:rsidP="00585C1B">
      <w:pPr>
        <w:spacing w:line="360" w:lineRule="auto"/>
        <w:jc w:val="center"/>
        <w:rPr>
          <w:i/>
        </w:rPr>
      </w:pPr>
    </w:p>
    <w:p w:rsidR="00067450" w:rsidRDefault="00B031A8" w:rsidP="00067450">
      <w:pPr>
        <w:pStyle w:val="Heading2"/>
        <w:spacing w:line="360" w:lineRule="auto"/>
        <w:rPr>
          <w:sz w:val="4"/>
          <w:szCs w:val="4"/>
        </w:rPr>
      </w:pPr>
      <w:r>
        <w:lastRenderedPageBreak/>
        <w:t>2.7</w:t>
      </w:r>
      <w:r w:rsidR="00851CD8">
        <w:t>.Unos knjige</w:t>
      </w:r>
    </w:p>
    <w:p w:rsidR="00067450" w:rsidRDefault="00067450" w:rsidP="00067450">
      <w:pPr>
        <w:spacing w:line="360" w:lineRule="auto"/>
        <w:rPr>
          <w:b/>
          <w:sz w:val="4"/>
          <w:szCs w:val="4"/>
        </w:rPr>
      </w:pPr>
    </w:p>
    <w:p w:rsidR="00067450" w:rsidRPr="00585C1B" w:rsidRDefault="00067450" w:rsidP="00067450">
      <w:pPr>
        <w:spacing w:line="360" w:lineRule="auto"/>
        <w:rPr>
          <w:b/>
          <w:sz w:val="4"/>
          <w:szCs w:val="4"/>
        </w:rPr>
      </w:pPr>
    </w:p>
    <w:p w:rsidR="00067450" w:rsidRDefault="00067450" w:rsidP="00067450">
      <w:pPr>
        <w:spacing w:line="360" w:lineRule="auto"/>
        <w:jc w:val="both"/>
      </w:pPr>
      <w:r>
        <w:tab/>
        <w:t xml:space="preserve">Slika </w:t>
      </w:r>
      <w:r w:rsidR="00A82F4E">
        <w:t>9</w:t>
      </w:r>
      <w:r>
        <w:t xml:space="preserve">. prikazuje </w:t>
      </w:r>
      <w:r w:rsidR="00822240">
        <w:t>podformu za unos novih knjiga u knjižnicu, a naziva se "Unos knjige".</w:t>
      </w:r>
      <w:r>
        <w:t xml:space="preserve"> </w:t>
      </w:r>
      <w:r w:rsidR="00822240">
        <w:t>Treći je to gumb iz kategorije "Unos", otvara se kao i prethodne podforme unosa unutar forme "Zaposlenik" te sadrži nekoliko textboxova, comboboxeva, labela i dva gumba. Pomoću navedenih comboboxeva odabiremo prethodno unesene podatke u našu bazu padataka (</w:t>
      </w:r>
      <w:r w:rsidR="00822240" w:rsidRPr="00822240">
        <w:rPr>
          <w:i/>
        </w:rPr>
        <w:t>ime autora, prezime autora, naziv izdavača i naziv žanra)</w:t>
      </w:r>
      <w:r w:rsidR="00DF7B0A">
        <w:t>.</w:t>
      </w:r>
      <w:r w:rsidR="00A82F4E">
        <w:t xml:space="preserve"> Također ova forma nam omogućuje da novim knjigama koje pristignu u našu knjižnicu dodjelimo lokaciju koju također biramo pomoću comboboxeva. Svaka lokacija knjige određena je katom, odjeljkom, stalažom i policom. </w:t>
      </w:r>
    </w:p>
    <w:p w:rsidR="00067450" w:rsidRDefault="00067450" w:rsidP="00585C1B">
      <w:pPr>
        <w:spacing w:line="360" w:lineRule="auto"/>
        <w:jc w:val="center"/>
        <w:rPr>
          <w:i/>
        </w:rPr>
      </w:pPr>
    </w:p>
    <w:p w:rsidR="000A12EB" w:rsidRDefault="0029589D" w:rsidP="00585C1B">
      <w:pPr>
        <w:spacing w:line="360" w:lineRule="auto"/>
        <w:jc w:val="center"/>
        <w:rPr>
          <w:i/>
        </w:rPr>
      </w:pPr>
      <w:r>
        <w:rPr>
          <w:i/>
          <w:noProof/>
        </w:rPr>
        <w:drawing>
          <wp:inline distT="0" distB="0" distL="0" distR="0">
            <wp:extent cx="5939790" cy="4919150"/>
            <wp:effectExtent l="1905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39790" cy="4919150"/>
                    </a:xfrm>
                    <a:prstGeom prst="rect">
                      <a:avLst/>
                    </a:prstGeom>
                    <a:noFill/>
                    <a:ln w="9525">
                      <a:noFill/>
                      <a:miter lim="800000"/>
                      <a:headEnd/>
                      <a:tailEnd/>
                    </a:ln>
                  </pic:spPr>
                </pic:pic>
              </a:graphicData>
            </a:graphic>
          </wp:inline>
        </w:drawing>
      </w:r>
    </w:p>
    <w:p w:rsidR="00067450" w:rsidRDefault="00067450" w:rsidP="00067450">
      <w:pPr>
        <w:spacing w:line="360" w:lineRule="auto"/>
        <w:jc w:val="center"/>
        <w:rPr>
          <w:i/>
          <w:sz w:val="4"/>
          <w:szCs w:val="4"/>
        </w:rPr>
      </w:pPr>
    </w:p>
    <w:p w:rsidR="00067450" w:rsidRDefault="00067450" w:rsidP="00067450">
      <w:pPr>
        <w:spacing w:line="360" w:lineRule="auto"/>
        <w:jc w:val="center"/>
        <w:rPr>
          <w:i/>
          <w:sz w:val="4"/>
          <w:szCs w:val="4"/>
        </w:rPr>
      </w:pPr>
    </w:p>
    <w:p w:rsidR="00067450" w:rsidRDefault="00067450" w:rsidP="00067450">
      <w:pPr>
        <w:spacing w:line="360" w:lineRule="auto"/>
        <w:jc w:val="center"/>
        <w:rPr>
          <w:i/>
          <w:sz w:val="4"/>
          <w:szCs w:val="4"/>
        </w:rPr>
      </w:pPr>
    </w:p>
    <w:p w:rsidR="00067450" w:rsidRDefault="00067450" w:rsidP="00067450">
      <w:pPr>
        <w:spacing w:line="360" w:lineRule="auto"/>
        <w:jc w:val="center"/>
        <w:rPr>
          <w:i/>
          <w:sz w:val="4"/>
          <w:szCs w:val="4"/>
        </w:rPr>
      </w:pPr>
    </w:p>
    <w:p w:rsidR="00067450" w:rsidRDefault="00067450" w:rsidP="00067450">
      <w:pPr>
        <w:spacing w:line="360" w:lineRule="auto"/>
        <w:jc w:val="center"/>
        <w:rPr>
          <w:i/>
        </w:rPr>
      </w:pPr>
      <w:r w:rsidRPr="000921E4">
        <w:rPr>
          <w:i/>
        </w:rPr>
        <w:t xml:space="preserve">Slika </w:t>
      </w:r>
      <w:r w:rsidR="00822240">
        <w:rPr>
          <w:i/>
        </w:rPr>
        <w:t>9</w:t>
      </w:r>
      <w:r w:rsidRPr="000921E4">
        <w:rPr>
          <w:i/>
        </w:rPr>
        <w:t>.:</w:t>
      </w:r>
      <w:r>
        <w:rPr>
          <w:i/>
        </w:rPr>
        <w:t>Unos</w:t>
      </w:r>
      <w:r w:rsidR="00AF005B">
        <w:rPr>
          <w:i/>
        </w:rPr>
        <w:t xml:space="preserve"> novih</w:t>
      </w:r>
      <w:r>
        <w:rPr>
          <w:i/>
        </w:rPr>
        <w:t xml:space="preserve"> </w:t>
      </w:r>
      <w:r w:rsidR="00AF005B">
        <w:rPr>
          <w:i/>
        </w:rPr>
        <w:t>knjiga</w:t>
      </w:r>
    </w:p>
    <w:p w:rsidR="000A12EB" w:rsidRDefault="000A12EB" w:rsidP="00585C1B">
      <w:pPr>
        <w:spacing w:line="360" w:lineRule="auto"/>
        <w:jc w:val="center"/>
        <w:rPr>
          <w:i/>
        </w:rPr>
      </w:pPr>
    </w:p>
    <w:p w:rsidR="0029589D" w:rsidRDefault="0029589D" w:rsidP="00585C1B">
      <w:pPr>
        <w:spacing w:line="360" w:lineRule="auto"/>
        <w:jc w:val="center"/>
        <w:rPr>
          <w:i/>
        </w:rPr>
      </w:pPr>
    </w:p>
    <w:p w:rsidR="00DF7B0A" w:rsidRDefault="00DF7B0A" w:rsidP="00585C1B">
      <w:pPr>
        <w:spacing w:line="360" w:lineRule="auto"/>
        <w:jc w:val="center"/>
        <w:rPr>
          <w:i/>
        </w:rPr>
      </w:pPr>
    </w:p>
    <w:p w:rsidR="00DF7B0A" w:rsidRDefault="00B031A8" w:rsidP="00DF7B0A">
      <w:pPr>
        <w:pStyle w:val="Heading2"/>
        <w:spacing w:line="360" w:lineRule="auto"/>
        <w:rPr>
          <w:sz w:val="4"/>
          <w:szCs w:val="4"/>
        </w:rPr>
      </w:pPr>
      <w:r>
        <w:lastRenderedPageBreak/>
        <w:t>2.8</w:t>
      </w:r>
      <w:r w:rsidR="00DF7B0A">
        <w:t xml:space="preserve">.Unos </w:t>
      </w:r>
      <w:r w:rsidR="00851CD8">
        <w:t>lokacije</w:t>
      </w:r>
    </w:p>
    <w:p w:rsidR="00DF7B0A" w:rsidRDefault="00DF7B0A" w:rsidP="00DF7B0A">
      <w:pPr>
        <w:spacing w:line="360" w:lineRule="auto"/>
        <w:rPr>
          <w:b/>
          <w:sz w:val="4"/>
          <w:szCs w:val="4"/>
        </w:rPr>
      </w:pPr>
    </w:p>
    <w:p w:rsidR="00DF7B0A" w:rsidRPr="00585C1B" w:rsidRDefault="00DF7B0A" w:rsidP="00DF7B0A">
      <w:pPr>
        <w:spacing w:line="360" w:lineRule="auto"/>
        <w:rPr>
          <w:b/>
          <w:sz w:val="4"/>
          <w:szCs w:val="4"/>
        </w:rPr>
      </w:pPr>
    </w:p>
    <w:p w:rsidR="00DF7B0A" w:rsidRDefault="00DF7B0A" w:rsidP="00DF7B0A">
      <w:pPr>
        <w:spacing w:line="360" w:lineRule="auto"/>
        <w:jc w:val="both"/>
      </w:pPr>
      <w:r>
        <w:tab/>
        <w:t xml:space="preserve">Slika </w:t>
      </w:r>
      <w:r w:rsidR="00732BA2">
        <w:t>10</w:t>
      </w:r>
      <w:r>
        <w:t xml:space="preserve">. prikazuje podformu </w:t>
      </w:r>
      <w:r w:rsidR="00851CD8">
        <w:t xml:space="preserve">"Unos lokacije" pomoću koje se radi </w:t>
      </w:r>
      <w:r>
        <w:t xml:space="preserve">unos novih </w:t>
      </w:r>
      <w:r w:rsidR="00A82F4E">
        <w:t xml:space="preserve">lokacija u knjižnici. Npr ukoliko se knjižnica proširuje u obliku </w:t>
      </w:r>
      <w:r w:rsidR="00A82F4E" w:rsidRPr="00A82F4E">
        <w:rPr>
          <w:i/>
        </w:rPr>
        <w:t>(novog kata, odjeljka knjižnice, stalaže ili police)</w:t>
      </w:r>
      <w:r w:rsidR="00A82F4E">
        <w:t>, takve aktivnosti potrebno je evidentirati kao nove lokacije. Navedene lokacije, potencijalne su lokacije koje može primiti neka nova knjiga ili stara knjiga ukoliko joj zaposlenik odluči promjeniti mjesto.</w:t>
      </w:r>
      <w:r w:rsidR="00851CD8">
        <w:t xml:space="preserve"> </w:t>
      </w:r>
    </w:p>
    <w:p w:rsidR="00DF7B0A" w:rsidRDefault="00DF7B0A" w:rsidP="00585C1B">
      <w:pPr>
        <w:spacing w:line="360" w:lineRule="auto"/>
        <w:jc w:val="center"/>
        <w:rPr>
          <w:i/>
        </w:rPr>
      </w:pPr>
    </w:p>
    <w:p w:rsidR="00DF7B0A" w:rsidRDefault="000A12EB" w:rsidP="00585C1B">
      <w:pPr>
        <w:spacing w:line="360" w:lineRule="auto"/>
        <w:jc w:val="center"/>
        <w:rPr>
          <w:i/>
        </w:rPr>
      </w:pPr>
      <w:r>
        <w:rPr>
          <w:i/>
          <w:noProof/>
        </w:rPr>
        <w:drawing>
          <wp:inline distT="0" distB="0" distL="0" distR="0">
            <wp:extent cx="5939790" cy="4921843"/>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DF7B0A" w:rsidRDefault="00DF7B0A" w:rsidP="00585C1B">
      <w:pPr>
        <w:spacing w:line="360" w:lineRule="auto"/>
        <w:jc w:val="center"/>
        <w:rPr>
          <w:i/>
        </w:rPr>
      </w:pPr>
    </w:p>
    <w:p w:rsidR="00DF7B0A" w:rsidRDefault="00DF7B0A" w:rsidP="00DF7B0A">
      <w:pPr>
        <w:spacing w:line="360" w:lineRule="auto"/>
        <w:jc w:val="center"/>
        <w:rPr>
          <w:i/>
        </w:rPr>
      </w:pPr>
      <w:r w:rsidRPr="000921E4">
        <w:rPr>
          <w:i/>
        </w:rPr>
        <w:t xml:space="preserve">Slika </w:t>
      </w:r>
      <w:r w:rsidR="00732BA2">
        <w:rPr>
          <w:i/>
        </w:rPr>
        <w:t>10</w:t>
      </w:r>
      <w:r w:rsidRPr="000921E4">
        <w:rPr>
          <w:i/>
        </w:rPr>
        <w:t>.:</w:t>
      </w:r>
      <w:r>
        <w:rPr>
          <w:i/>
        </w:rPr>
        <w:t xml:space="preserve">Unos </w:t>
      </w:r>
      <w:r w:rsidR="00A82F4E">
        <w:rPr>
          <w:i/>
        </w:rPr>
        <w:t>novih lokacija</w:t>
      </w:r>
    </w:p>
    <w:p w:rsidR="00DF7B0A" w:rsidRDefault="00DF7B0A" w:rsidP="00585C1B">
      <w:pPr>
        <w:spacing w:line="360" w:lineRule="auto"/>
        <w:jc w:val="center"/>
        <w:rPr>
          <w:i/>
        </w:rPr>
      </w:pPr>
    </w:p>
    <w:p w:rsidR="00B031A8" w:rsidRDefault="00B031A8" w:rsidP="00585C1B">
      <w:pPr>
        <w:spacing w:line="360" w:lineRule="auto"/>
        <w:jc w:val="center"/>
        <w:rPr>
          <w:i/>
        </w:rPr>
      </w:pPr>
    </w:p>
    <w:p w:rsidR="00B031A8" w:rsidRDefault="00B031A8" w:rsidP="00585C1B">
      <w:pPr>
        <w:spacing w:line="360" w:lineRule="auto"/>
        <w:jc w:val="center"/>
        <w:rPr>
          <w:i/>
        </w:rPr>
      </w:pPr>
    </w:p>
    <w:p w:rsidR="00B031A8" w:rsidRDefault="00B031A8" w:rsidP="00585C1B">
      <w:pPr>
        <w:spacing w:line="360" w:lineRule="auto"/>
        <w:jc w:val="center"/>
        <w:rPr>
          <w:i/>
        </w:rPr>
      </w:pPr>
    </w:p>
    <w:p w:rsidR="00B031A8" w:rsidRDefault="00B031A8" w:rsidP="00585C1B">
      <w:pPr>
        <w:spacing w:line="360" w:lineRule="auto"/>
        <w:jc w:val="center"/>
        <w:rPr>
          <w:i/>
        </w:rPr>
      </w:pPr>
    </w:p>
    <w:p w:rsidR="00B031A8" w:rsidRDefault="00B031A8" w:rsidP="00B031A8">
      <w:pPr>
        <w:pStyle w:val="Heading2"/>
        <w:spacing w:line="360" w:lineRule="auto"/>
        <w:rPr>
          <w:sz w:val="4"/>
          <w:szCs w:val="4"/>
        </w:rPr>
      </w:pPr>
      <w:r>
        <w:lastRenderedPageBreak/>
        <w:t>2.9.Unos žanra</w:t>
      </w:r>
    </w:p>
    <w:p w:rsidR="00B031A8" w:rsidRDefault="00B031A8" w:rsidP="00B031A8">
      <w:pPr>
        <w:spacing w:line="360" w:lineRule="auto"/>
        <w:rPr>
          <w:b/>
          <w:sz w:val="4"/>
          <w:szCs w:val="4"/>
        </w:rPr>
      </w:pPr>
    </w:p>
    <w:p w:rsidR="00B031A8" w:rsidRPr="00585C1B" w:rsidRDefault="00B031A8" w:rsidP="00B031A8">
      <w:pPr>
        <w:spacing w:line="360" w:lineRule="auto"/>
        <w:rPr>
          <w:b/>
          <w:sz w:val="4"/>
          <w:szCs w:val="4"/>
        </w:rPr>
      </w:pPr>
    </w:p>
    <w:p w:rsidR="00B031A8" w:rsidRDefault="00B031A8" w:rsidP="00B031A8">
      <w:pPr>
        <w:spacing w:line="360" w:lineRule="auto"/>
        <w:jc w:val="both"/>
      </w:pPr>
      <w:r>
        <w:tab/>
        <w:t xml:space="preserve">Slika </w:t>
      </w:r>
      <w:r w:rsidR="005C5A42">
        <w:t>11</w:t>
      </w:r>
      <w:r>
        <w:t xml:space="preserve">. prikazuje podformu "Unos </w:t>
      </w:r>
      <w:r w:rsidR="00E53C86">
        <w:t>žanra</w:t>
      </w:r>
      <w:r>
        <w:t xml:space="preserve">" pomoću koje se radi unos </w:t>
      </w:r>
      <w:r w:rsidR="00E53C86">
        <w:t>novog žanra</w:t>
      </w:r>
      <w:r>
        <w:t>.</w:t>
      </w:r>
      <w:r w:rsidR="00E53C86">
        <w:t xml:space="preserve"> Navedeni žanr pripada nekoj knjizi koja se nalazi u knjižnici i služi korisnicima knjižnice za pretraživanje knjige po njenom žanru.</w:t>
      </w:r>
      <w:r>
        <w:t xml:space="preserve"> </w:t>
      </w:r>
      <w:r w:rsidR="00B86DA4">
        <w:t>Podforma žanr zadnji je izbor unutra kategorije "Unos" i kao i svi prethodni otvara se unutar velike forme "Zaposlenik".</w:t>
      </w:r>
    </w:p>
    <w:p w:rsidR="00B031A8" w:rsidRDefault="00B031A8" w:rsidP="00585C1B">
      <w:pPr>
        <w:spacing w:line="360" w:lineRule="auto"/>
        <w:jc w:val="center"/>
        <w:rPr>
          <w:i/>
        </w:rPr>
      </w:pPr>
    </w:p>
    <w:p w:rsidR="000A12EB" w:rsidRDefault="000A12EB" w:rsidP="00585C1B">
      <w:pPr>
        <w:spacing w:line="360" w:lineRule="auto"/>
        <w:jc w:val="center"/>
        <w:rPr>
          <w:i/>
        </w:rPr>
      </w:pPr>
      <w:r>
        <w:rPr>
          <w:i/>
          <w:noProof/>
        </w:rPr>
        <w:drawing>
          <wp:inline distT="0" distB="0" distL="0" distR="0">
            <wp:extent cx="5939790" cy="4921843"/>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B031A8" w:rsidRDefault="00B031A8" w:rsidP="00585C1B">
      <w:pPr>
        <w:spacing w:line="360" w:lineRule="auto"/>
        <w:jc w:val="center"/>
        <w:rPr>
          <w:i/>
        </w:rPr>
      </w:pPr>
    </w:p>
    <w:p w:rsidR="00B031A8" w:rsidRDefault="00B031A8" w:rsidP="00B031A8">
      <w:pPr>
        <w:spacing w:line="360" w:lineRule="auto"/>
        <w:jc w:val="center"/>
        <w:rPr>
          <w:i/>
        </w:rPr>
      </w:pPr>
      <w:r w:rsidRPr="000921E4">
        <w:rPr>
          <w:i/>
        </w:rPr>
        <w:t xml:space="preserve">Slika </w:t>
      </w:r>
      <w:r>
        <w:rPr>
          <w:i/>
        </w:rPr>
        <w:t>11</w:t>
      </w:r>
      <w:r w:rsidRPr="000921E4">
        <w:rPr>
          <w:i/>
        </w:rPr>
        <w:t>.:</w:t>
      </w:r>
      <w:r>
        <w:rPr>
          <w:i/>
        </w:rPr>
        <w:t>Unos novih žanrova</w:t>
      </w:r>
    </w:p>
    <w:p w:rsidR="00B031A8" w:rsidRDefault="00B031A8" w:rsidP="00585C1B">
      <w:pPr>
        <w:spacing w:line="360" w:lineRule="auto"/>
        <w:jc w:val="center"/>
        <w:rPr>
          <w:i/>
        </w:rPr>
      </w:pPr>
    </w:p>
    <w:p w:rsidR="00B86DA4" w:rsidRDefault="00B86DA4" w:rsidP="00585C1B">
      <w:pPr>
        <w:spacing w:line="360" w:lineRule="auto"/>
        <w:jc w:val="center"/>
        <w:rPr>
          <w:i/>
        </w:rPr>
      </w:pPr>
    </w:p>
    <w:p w:rsidR="0029589D" w:rsidRDefault="0029589D" w:rsidP="00585C1B">
      <w:pPr>
        <w:spacing w:line="360" w:lineRule="auto"/>
        <w:jc w:val="center"/>
        <w:rPr>
          <w:i/>
        </w:rPr>
      </w:pPr>
    </w:p>
    <w:p w:rsidR="00B86DA4" w:rsidRDefault="00B86DA4" w:rsidP="00585C1B">
      <w:pPr>
        <w:spacing w:line="360" w:lineRule="auto"/>
        <w:jc w:val="center"/>
        <w:rPr>
          <w:i/>
        </w:rPr>
      </w:pPr>
    </w:p>
    <w:p w:rsidR="00B86DA4" w:rsidRDefault="00B86DA4" w:rsidP="00585C1B">
      <w:pPr>
        <w:spacing w:line="360" w:lineRule="auto"/>
        <w:jc w:val="center"/>
        <w:rPr>
          <w:i/>
        </w:rPr>
      </w:pPr>
    </w:p>
    <w:p w:rsidR="00B86DA4" w:rsidRDefault="00B86DA4" w:rsidP="00585C1B">
      <w:pPr>
        <w:spacing w:line="360" w:lineRule="auto"/>
        <w:jc w:val="center"/>
        <w:rPr>
          <w:i/>
        </w:rPr>
      </w:pPr>
    </w:p>
    <w:p w:rsidR="00B86DA4" w:rsidRDefault="00B86DA4" w:rsidP="00B86DA4">
      <w:pPr>
        <w:pStyle w:val="Heading2"/>
        <w:spacing w:line="360" w:lineRule="auto"/>
        <w:rPr>
          <w:sz w:val="4"/>
          <w:szCs w:val="4"/>
        </w:rPr>
      </w:pPr>
      <w:r>
        <w:lastRenderedPageBreak/>
        <w:t>2.</w:t>
      </w:r>
      <w:r w:rsidR="004F1E38">
        <w:t>10</w:t>
      </w:r>
      <w:r>
        <w:t>.</w:t>
      </w:r>
      <w:r w:rsidR="00C475F8">
        <w:t>Pretraživanje knjige prema nazivu autora knjige</w:t>
      </w:r>
    </w:p>
    <w:p w:rsidR="00B86DA4" w:rsidRDefault="00B86DA4" w:rsidP="00B86DA4">
      <w:pPr>
        <w:spacing w:line="360" w:lineRule="auto"/>
        <w:rPr>
          <w:b/>
          <w:sz w:val="4"/>
          <w:szCs w:val="4"/>
        </w:rPr>
      </w:pPr>
    </w:p>
    <w:p w:rsidR="00B86DA4" w:rsidRPr="00585C1B" w:rsidRDefault="00B86DA4" w:rsidP="00B86DA4">
      <w:pPr>
        <w:spacing w:line="360" w:lineRule="auto"/>
        <w:rPr>
          <w:b/>
          <w:sz w:val="4"/>
          <w:szCs w:val="4"/>
        </w:rPr>
      </w:pPr>
    </w:p>
    <w:p w:rsidR="00B86DA4" w:rsidRDefault="00B86DA4" w:rsidP="00B86DA4">
      <w:pPr>
        <w:spacing w:line="360" w:lineRule="auto"/>
        <w:jc w:val="both"/>
      </w:pPr>
      <w:r>
        <w:tab/>
      </w:r>
      <w:r w:rsidR="00C475F8">
        <w:t>Nakon što smo završili sa kategorijom "Unos" prelazimo na iduću kategoriju, a to su "Pretraživanja". Ona nam omogućuju pretraživanje prema određenom parametru. U ovom sl</w:t>
      </w:r>
      <w:r w:rsidR="00246B61">
        <w:t>uča</w:t>
      </w:r>
      <w:r w:rsidR="00C475F8">
        <w:t xml:space="preserve">ju to je naziv autora. </w:t>
      </w:r>
      <w:r w:rsidR="00246B61">
        <w:t xml:space="preserve">Ovo pretraživanje kao i sva ostala pretraživanja otvaraju se također unutar forme "Zaposlenik". Iz Slike 12. vidljivo je da ovo pretraživanje sadrži input za unos vrijednosti parametra pretraživanja, labelu koja opisuje navedeni parametar, dva gumba </w:t>
      </w:r>
      <w:r w:rsidR="00246B61" w:rsidRPr="00246B61">
        <w:rPr>
          <w:i/>
        </w:rPr>
        <w:t>("Pretraži" i "Izađi")</w:t>
      </w:r>
      <w:r w:rsidR="00246B61">
        <w:rPr>
          <w:i/>
        </w:rPr>
        <w:t xml:space="preserve"> </w:t>
      </w:r>
      <w:r w:rsidR="00246B61">
        <w:t xml:space="preserve">te velikog prozora </w:t>
      </w:r>
      <w:r w:rsidR="00246B61" w:rsidRPr="000D45A4">
        <w:rPr>
          <w:i/>
        </w:rPr>
        <w:t>(Reporta)</w:t>
      </w:r>
      <w:r w:rsidR="00246B61">
        <w:t xml:space="preserve"> u koji se ispisuju rezultati pretraživanja. Pretraživanje se aktivira unosom vrijednosti po kojoj se pretražuje i klikom na gumb "Pretraži". </w:t>
      </w:r>
    </w:p>
    <w:p w:rsidR="00B86DA4" w:rsidRDefault="00B86DA4" w:rsidP="00585C1B">
      <w:pPr>
        <w:spacing w:line="360" w:lineRule="auto"/>
        <w:jc w:val="center"/>
        <w:rPr>
          <w:i/>
        </w:rPr>
      </w:pPr>
    </w:p>
    <w:p w:rsidR="000A12EB" w:rsidRDefault="000A12EB" w:rsidP="00585C1B">
      <w:pPr>
        <w:spacing w:line="360" w:lineRule="auto"/>
        <w:jc w:val="center"/>
        <w:rPr>
          <w:i/>
        </w:rPr>
      </w:pPr>
      <w:r>
        <w:rPr>
          <w:i/>
          <w:noProof/>
        </w:rPr>
        <w:drawing>
          <wp:inline distT="0" distB="0" distL="0" distR="0">
            <wp:extent cx="5939790" cy="4921843"/>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4D3523" w:rsidRDefault="004D3523" w:rsidP="00585C1B">
      <w:pPr>
        <w:spacing w:line="360" w:lineRule="auto"/>
        <w:jc w:val="center"/>
        <w:rPr>
          <w:i/>
        </w:rPr>
      </w:pPr>
    </w:p>
    <w:p w:rsidR="004D3523" w:rsidRDefault="004D3523" w:rsidP="004D3523">
      <w:pPr>
        <w:spacing w:line="360" w:lineRule="auto"/>
        <w:jc w:val="center"/>
        <w:rPr>
          <w:i/>
        </w:rPr>
      </w:pPr>
      <w:r w:rsidRPr="000921E4">
        <w:rPr>
          <w:i/>
        </w:rPr>
        <w:t xml:space="preserve">Slika </w:t>
      </w:r>
      <w:r>
        <w:rPr>
          <w:i/>
        </w:rPr>
        <w:t>1</w:t>
      </w:r>
      <w:r w:rsidR="00D00EB4">
        <w:rPr>
          <w:i/>
        </w:rPr>
        <w:t>2</w:t>
      </w:r>
      <w:r w:rsidRPr="000921E4">
        <w:rPr>
          <w:i/>
        </w:rPr>
        <w:t>.:</w:t>
      </w:r>
      <w:r w:rsidR="00C475F8">
        <w:rPr>
          <w:i/>
        </w:rPr>
        <w:t>Pretraživanje knjige prema nazivu autora knjige</w:t>
      </w:r>
    </w:p>
    <w:p w:rsidR="004D3523" w:rsidRDefault="004D3523" w:rsidP="00585C1B">
      <w:pPr>
        <w:spacing w:line="360" w:lineRule="auto"/>
        <w:jc w:val="center"/>
        <w:rPr>
          <w:i/>
        </w:rPr>
      </w:pPr>
    </w:p>
    <w:p w:rsidR="004D3523" w:rsidRDefault="004D3523" w:rsidP="00585C1B">
      <w:pPr>
        <w:spacing w:line="360" w:lineRule="auto"/>
        <w:jc w:val="center"/>
        <w:rPr>
          <w:i/>
        </w:rPr>
      </w:pPr>
    </w:p>
    <w:p w:rsidR="004D3523" w:rsidRDefault="004D3523" w:rsidP="00585C1B">
      <w:pPr>
        <w:spacing w:line="360" w:lineRule="auto"/>
        <w:jc w:val="center"/>
        <w:rPr>
          <w:i/>
        </w:rPr>
      </w:pPr>
    </w:p>
    <w:p w:rsidR="00CE4319" w:rsidRDefault="00CE4319" w:rsidP="00CE4319">
      <w:pPr>
        <w:pStyle w:val="Heading2"/>
        <w:spacing w:line="360" w:lineRule="auto"/>
        <w:rPr>
          <w:sz w:val="4"/>
          <w:szCs w:val="4"/>
        </w:rPr>
      </w:pPr>
      <w:r>
        <w:lastRenderedPageBreak/>
        <w:t>2.</w:t>
      </w:r>
      <w:r w:rsidR="000D45A4">
        <w:t>11</w:t>
      </w:r>
      <w:r>
        <w:t>.Pretraživanje knjige prema žanru knjige</w:t>
      </w:r>
    </w:p>
    <w:p w:rsidR="00CE4319" w:rsidRDefault="00CE4319" w:rsidP="00CE4319">
      <w:pPr>
        <w:spacing w:line="360" w:lineRule="auto"/>
        <w:rPr>
          <w:b/>
          <w:sz w:val="4"/>
          <w:szCs w:val="4"/>
        </w:rPr>
      </w:pPr>
    </w:p>
    <w:p w:rsidR="00CE4319" w:rsidRPr="00585C1B" w:rsidRDefault="00CE4319" w:rsidP="00CE4319">
      <w:pPr>
        <w:spacing w:line="360" w:lineRule="auto"/>
        <w:rPr>
          <w:b/>
          <w:sz w:val="4"/>
          <w:szCs w:val="4"/>
        </w:rPr>
      </w:pPr>
    </w:p>
    <w:p w:rsidR="00CE4319" w:rsidRDefault="00CE4319" w:rsidP="00CE4319">
      <w:pPr>
        <w:spacing w:line="360" w:lineRule="auto"/>
        <w:jc w:val="both"/>
      </w:pPr>
      <w:r>
        <w:tab/>
      </w:r>
      <w:r w:rsidR="000D45A4">
        <w:t xml:space="preserve">Slijedi nam pretraživanje knjiga prema njihovom žanru. Pretraživanje je realizirano na identičan način kao i prethodno. Otvara se unutar forme "Zaposlenik", </w:t>
      </w:r>
      <w:r>
        <w:t xml:space="preserve">sadrži input za unos vrijednosti parametra pretraživanja, labelu koja opisuje navedeni parametar, dva gumba </w:t>
      </w:r>
      <w:r w:rsidRPr="00246B61">
        <w:rPr>
          <w:i/>
        </w:rPr>
        <w:t>("Pretraži" i "Izađi")</w:t>
      </w:r>
      <w:r>
        <w:rPr>
          <w:i/>
        </w:rPr>
        <w:t xml:space="preserve"> </w:t>
      </w:r>
      <w:r>
        <w:t xml:space="preserve">te velikog prozora </w:t>
      </w:r>
      <w:r w:rsidRPr="000D45A4">
        <w:rPr>
          <w:i/>
        </w:rPr>
        <w:t>(Reporta)</w:t>
      </w:r>
      <w:r>
        <w:t xml:space="preserve"> u koji se ispisuju rezultati pretraživanja. Pretraživanje se aktivira unosom vrijednosti po kojoj se pretražuje i klikom na gumb "Pretraži". </w:t>
      </w:r>
    </w:p>
    <w:p w:rsidR="004D3523" w:rsidRDefault="004D3523" w:rsidP="00585C1B">
      <w:pPr>
        <w:spacing w:line="360" w:lineRule="auto"/>
        <w:jc w:val="center"/>
        <w:rPr>
          <w:i/>
        </w:rPr>
      </w:pPr>
    </w:p>
    <w:p w:rsidR="000A12EB" w:rsidRDefault="000A12EB" w:rsidP="00585C1B">
      <w:pPr>
        <w:spacing w:line="360" w:lineRule="auto"/>
        <w:jc w:val="center"/>
        <w:rPr>
          <w:i/>
        </w:rPr>
      </w:pPr>
      <w:r>
        <w:rPr>
          <w:i/>
          <w:noProof/>
        </w:rPr>
        <w:drawing>
          <wp:inline distT="0" distB="0" distL="0" distR="0">
            <wp:extent cx="5939790" cy="4921843"/>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CE4319" w:rsidRDefault="00CE4319" w:rsidP="00585C1B">
      <w:pPr>
        <w:spacing w:line="360" w:lineRule="auto"/>
        <w:jc w:val="center"/>
        <w:rPr>
          <w:i/>
        </w:rPr>
      </w:pPr>
    </w:p>
    <w:p w:rsidR="00CE4319" w:rsidRDefault="00CE4319" w:rsidP="00CE4319">
      <w:pPr>
        <w:spacing w:line="360" w:lineRule="auto"/>
        <w:jc w:val="center"/>
        <w:rPr>
          <w:i/>
        </w:rPr>
      </w:pPr>
      <w:r w:rsidRPr="000921E4">
        <w:rPr>
          <w:i/>
        </w:rPr>
        <w:t xml:space="preserve">Slika </w:t>
      </w:r>
      <w:r>
        <w:rPr>
          <w:i/>
        </w:rPr>
        <w:t>1</w:t>
      </w:r>
      <w:r w:rsidR="000D45A4">
        <w:rPr>
          <w:i/>
        </w:rPr>
        <w:t>3</w:t>
      </w:r>
      <w:r w:rsidRPr="000921E4">
        <w:rPr>
          <w:i/>
        </w:rPr>
        <w:t>.:</w:t>
      </w:r>
      <w:r>
        <w:rPr>
          <w:i/>
        </w:rPr>
        <w:t>Pretraživanje knjige prema žanru knjige</w:t>
      </w:r>
    </w:p>
    <w:p w:rsidR="00CE4319" w:rsidRDefault="00CE4319" w:rsidP="00585C1B">
      <w:pPr>
        <w:spacing w:line="360" w:lineRule="auto"/>
        <w:jc w:val="center"/>
        <w:rPr>
          <w:i/>
        </w:rPr>
      </w:pPr>
    </w:p>
    <w:p w:rsidR="000D45A4" w:rsidRDefault="000D45A4" w:rsidP="00585C1B">
      <w:pPr>
        <w:spacing w:line="360" w:lineRule="auto"/>
        <w:jc w:val="center"/>
        <w:rPr>
          <w:i/>
        </w:rPr>
      </w:pPr>
    </w:p>
    <w:p w:rsidR="000D45A4" w:rsidRDefault="000D45A4" w:rsidP="00585C1B">
      <w:pPr>
        <w:spacing w:line="360" w:lineRule="auto"/>
        <w:jc w:val="center"/>
        <w:rPr>
          <w:i/>
        </w:rPr>
      </w:pPr>
    </w:p>
    <w:p w:rsidR="000D45A4" w:rsidRDefault="000D45A4" w:rsidP="00585C1B">
      <w:pPr>
        <w:spacing w:line="360" w:lineRule="auto"/>
        <w:jc w:val="center"/>
        <w:rPr>
          <w:i/>
        </w:rPr>
      </w:pPr>
    </w:p>
    <w:p w:rsidR="000D45A4" w:rsidRDefault="000D45A4" w:rsidP="00585C1B">
      <w:pPr>
        <w:spacing w:line="360" w:lineRule="auto"/>
        <w:jc w:val="center"/>
        <w:rPr>
          <w:i/>
        </w:rPr>
      </w:pPr>
    </w:p>
    <w:p w:rsidR="000D45A4" w:rsidRDefault="000D45A4" w:rsidP="000D45A4">
      <w:pPr>
        <w:pStyle w:val="Heading2"/>
        <w:spacing w:line="360" w:lineRule="auto"/>
        <w:rPr>
          <w:sz w:val="4"/>
          <w:szCs w:val="4"/>
        </w:rPr>
      </w:pPr>
      <w:r>
        <w:lastRenderedPageBreak/>
        <w:t>2.1</w:t>
      </w:r>
      <w:r w:rsidR="001C1AD6">
        <w:t>2</w:t>
      </w:r>
      <w:r>
        <w:t>.Pretraživanje korisnika prema korisničkom imenu</w:t>
      </w:r>
    </w:p>
    <w:p w:rsidR="000D45A4" w:rsidRDefault="000D45A4" w:rsidP="000D45A4">
      <w:pPr>
        <w:spacing w:line="360" w:lineRule="auto"/>
        <w:rPr>
          <w:b/>
          <w:sz w:val="4"/>
          <w:szCs w:val="4"/>
        </w:rPr>
      </w:pPr>
    </w:p>
    <w:p w:rsidR="000D45A4" w:rsidRPr="00585C1B" w:rsidRDefault="000D45A4" w:rsidP="000D45A4">
      <w:pPr>
        <w:spacing w:line="360" w:lineRule="auto"/>
        <w:rPr>
          <w:b/>
          <w:sz w:val="4"/>
          <w:szCs w:val="4"/>
        </w:rPr>
      </w:pPr>
    </w:p>
    <w:p w:rsidR="000D45A4" w:rsidRDefault="000D45A4" w:rsidP="000D45A4">
      <w:pPr>
        <w:spacing w:line="360" w:lineRule="auto"/>
        <w:jc w:val="both"/>
      </w:pPr>
      <w:r>
        <w:tab/>
        <w:t xml:space="preserve">Naša aplikacija može se pretraživati na pet različitih načina. I dok je zaposleniku omogućeno svih pet pretraživanja baze, registrirani korisnik pretraživati može na četiri načina, izuzev ovaj. Dakle, registrirani korisnik ne može dobiti uvid u popis do sada registriranih korisnika u našu bazu. </w:t>
      </w:r>
      <w:r w:rsidR="00312646">
        <w:t xml:space="preserve">Navedeni popis koristi zaposlenik prilikom različitih ažuriranja, održavanja sustava i učlanjivanja novih članova. Pretraživanje se radi na temelju korisničkog imena koje korisnik upiše prilikom registracije u sustav. </w:t>
      </w:r>
    </w:p>
    <w:p w:rsidR="000D45A4" w:rsidRDefault="000D45A4" w:rsidP="00585C1B">
      <w:pPr>
        <w:spacing w:line="360" w:lineRule="auto"/>
        <w:jc w:val="center"/>
        <w:rPr>
          <w:i/>
        </w:rPr>
      </w:pPr>
    </w:p>
    <w:p w:rsidR="000D45A4" w:rsidRDefault="00986AEA" w:rsidP="00585C1B">
      <w:pPr>
        <w:spacing w:line="360" w:lineRule="auto"/>
        <w:jc w:val="center"/>
        <w:rPr>
          <w:i/>
        </w:rPr>
      </w:pPr>
      <w:r>
        <w:rPr>
          <w:i/>
          <w:noProof/>
        </w:rPr>
        <w:drawing>
          <wp:inline distT="0" distB="0" distL="0" distR="0">
            <wp:extent cx="5939790" cy="4921843"/>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0D45A4" w:rsidRPr="000D45A4" w:rsidRDefault="000D45A4" w:rsidP="000D45A4"/>
    <w:p w:rsidR="000D45A4" w:rsidRDefault="000D45A4" w:rsidP="000D45A4">
      <w:pPr>
        <w:spacing w:line="360" w:lineRule="auto"/>
        <w:jc w:val="center"/>
        <w:rPr>
          <w:i/>
        </w:rPr>
      </w:pPr>
      <w:r w:rsidRPr="000921E4">
        <w:rPr>
          <w:i/>
        </w:rPr>
        <w:t xml:space="preserve">Slika </w:t>
      </w:r>
      <w:r>
        <w:rPr>
          <w:i/>
        </w:rPr>
        <w:t>14</w:t>
      </w:r>
      <w:r w:rsidRPr="000921E4">
        <w:rPr>
          <w:i/>
        </w:rPr>
        <w:t>.:</w:t>
      </w:r>
      <w:r w:rsidR="00312646">
        <w:rPr>
          <w:i/>
        </w:rPr>
        <w:t>Pretraživanje korisnika prema korisničkom imenu</w:t>
      </w:r>
    </w:p>
    <w:p w:rsidR="000A12EB" w:rsidRDefault="000A12EB" w:rsidP="000D45A4">
      <w:pPr>
        <w:tabs>
          <w:tab w:val="left" w:pos="5727"/>
        </w:tabs>
      </w:pPr>
    </w:p>
    <w:p w:rsidR="001C1AD6" w:rsidRDefault="001C1AD6" w:rsidP="000D45A4">
      <w:pPr>
        <w:tabs>
          <w:tab w:val="left" w:pos="5727"/>
        </w:tabs>
      </w:pPr>
    </w:p>
    <w:p w:rsidR="001C1AD6" w:rsidRDefault="001C1AD6" w:rsidP="000D45A4">
      <w:pPr>
        <w:tabs>
          <w:tab w:val="left" w:pos="5727"/>
        </w:tabs>
      </w:pPr>
    </w:p>
    <w:p w:rsidR="001C1AD6" w:rsidRDefault="001C1AD6" w:rsidP="000D45A4">
      <w:pPr>
        <w:tabs>
          <w:tab w:val="left" w:pos="5727"/>
        </w:tabs>
      </w:pPr>
    </w:p>
    <w:p w:rsidR="001C1AD6" w:rsidRDefault="001C1AD6" w:rsidP="000D45A4">
      <w:pPr>
        <w:tabs>
          <w:tab w:val="left" w:pos="5727"/>
        </w:tabs>
      </w:pPr>
    </w:p>
    <w:p w:rsidR="001C1AD6" w:rsidRDefault="001C1AD6" w:rsidP="000D45A4">
      <w:pPr>
        <w:tabs>
          <w:tab w:val="left" w:pos="5727"/>
        </w:tabs>
      </w:pPr>
    </w:p>
    <w:p w:rsidR="001C1AD6" w:rsidRDefault="001C1AD6" w:rsidP="000D45A4">
      <w:pPr>
        <w:tabs>
          <w:tab w:val="left" w:pos="5727"/>
        </w:tabs>
      </w:pPr>
    </w:p>
    <w:p w:rsidR="001C1AD6" w:rsidRDefault="001C1AD6" w:rsidP="001C1AD6">
      <w:pPr>
        <w:pStyle w:val="Heading2"/>
        <w:spacing w:line="360" w:lineRule="auto"/>
        <w:rPr>
          <w:sz w:val="4"/>
          <w:szCs w:val="4"/>
        </w:rPr>
      </w:pPr>
      <w:r>
        <w:lastRenderedPageBreak/>
        <w:t>2.1</w:t>
      </w:r>
      <w:r w:rsidR="004844FD">
        <w:t>3</w:t>
      </w:r>
      <w:r>
        <w:t>.Pretraživanje lokacije knjige prema nazivu knjige</w:t>
      </w:r>
    </w:p>
    <w:p w:rsidR="001C1AD6" w:rsidRDefault="001C1AD6" w:rsidP="001C1AD6">
      <w:pPr>
        <w:spacing w:line="360" w:lineRule="auto"/>
        <w:rPr>
          <w:b/>
          <w:sz w:val="4"/>
          <w:szCs w:val="4"/>
        </w:rPr>
      </w:pPr>
    </w:p>
    <w:p w:rsidR="001C1AD6" w:rsidRPr="00585C1B" w:rsidRDefault="001C1AD6" w:rsidP="001C1AD6">
      <w:pPr>
        <w:spacing w:line="360" w:lineRule="auto"/>
        <w:rPr>
          <w:b/>
          <w:sz w:val="4"/>
          <w:szCs w:val="4"/>
        </w:rPr>
      </w:pPr>
    </w:p>
    <w:p w:rsidR="001C1AD6" w:rsidRDefault="001C1AD6" w:rsidP="001C1AD6">
      <w:pPr>
        <w:spacing w:line="360" w:lineRule="auto"/>
        <w:jc w:val="both"/>
      </w:pPr>
      <w:r>
        <w:tab/>
        <w:t xml:space="preserve">Slika 15. prikazuje nam "Pretraživanje lokacije knjige prema nazivu knjige" i omogućuje korisnicima </w:t>
      </w:r>
      <w:r w:rsidRPr="001C1AD6">
        <w:rPr>
          <w:i/>
        </w:rPr>
        <w:t>(i zaposlenicima i registriranim korisnicima)</w:t>
      </w:r>
      <w:r>
        <w:t xml:space="preserve"> pronalaženje lokacije knjige unutar </w:t>
      </w:r>
      <w:r w:rsidR="004844FD">
        <w:t>knjižnice</w:t>
      </w:r>
      <w:r>
        <w:t xml:space="preserve"> prema naslovu knjige</w:t>
      </w:r>
      <w:r w:rsidR="004844FD">
        <w:t>.</w:t>
      </w:r>
      <w:r>
        <w:t xml:space="preserve"> Pretraživanje je realizirano na identičan način kao i prethodno. Otvara se unutar forme "Zaposlenik", sadrži input za unos vrijednosti parametra pretraživanja, labelu koja opisuje navedeni parametar, dva gumba </w:t>
      </w:r>
      <w:r w:rsidRPr="00246B61">
        <w:rPr>
          <w:i/>
        </w:rPr>
        <w:t>("Pretraži" i "Izađi")</w:t>
      </w:r>
      <w:r>
        <w:rPr>
          <w:i/>
        </w:rPr>
        <w:t xml:space="preserve"> </w:t>
      </w:r>
      <w:r>
        <w:t xml:space="preserve">te velikog prozora </w:t>
      </w:r>
      <w:r w:rsidRPr="000D45A4">
        <w:rPr>
          <w:i/>
        </w:rPr>
        <w:t>(Reporta)</w:t>
      </w:r>
      <w:r>
        <w:t xml:space="preserve"> u koji se ispisuju rezultati pretraživanja. Pretraživanje se aktivira unosom vrijednosti po kojoj se pretražuje i klikom na gumb "Pretraži". </w:t>
      </w:r>
    </w:p>
    <w:p w:rsidR="001C1AD6" w:rsidRPr="000D45A4" w:rsidRDefault="001C1AD6" w:rsidP="001C1AD6">
      <w:pPr>
        <w:spacing w:line="360" w:lineRule="auto"/>
        <w:jc w:val="both"/>
      </w:pPr>
    </w:p>
    <w:p w:rsidR="001C1AD6" w:rsidRDefault="00986AEA" w:rsidP="00585C1B">
      <w:pPr>
        <w:spacing w:line="360" w:lineRule="auto"/>
        <w:jc w:val="center"/>
        <w:rPr>
          <w:i/>
        </w:rPr>
      </w:pPr>
      <w:r>
        <w:rPr>
          <w:i/>
          <w:noProof/>
        </w:rPr>
        <w:drawing>
          <wp:inline distT="0" distB="0" distL="0" distR="0">
            <wp:extent cx="5939790" cy="4921843"/>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1C1AD6" w:rsidRPr="001C1AD6" w:rsidRDefault="001C1AD6" w:rsidP="001C1AD6"/>
    <w:p w:rsidR="001C1AD6" w:rsidRDefault="001C1AD6" w:rsidP="001C1AD6">
      <w:pPr>
        <w:spacing w:line="360" w:lineRule="auto"/>
        <w:jc w:val="center"/>
        <w:rPr>
          <w:i/>
        </w:rPr>
      </w:pPr>
      <w:r w:rsidRPr="000921E4">
        <w:rPr>
          <w:i/>
        </w:rPr>
        <w:t xml:space="preserve">Slika </w:t>
      </w:r>
      <w:r>
        <w:rPr>
          <w:i/>
        </w:rPr>
        <w:t>15</w:t>
      </w:r>
      <w:r w:rsidRPr="000921E4">
        <w:rPr>
          <w:i/>
        </w:rPr>
        <w:t>.:</w:t>
      </w:r>
      <w:r>
        <w:rPr>
          <w:i/>
        </w:rPr>
        <w:t>Pretraživanje lokacije knjige prema nazivu knjige</w:t>
      </w:r>
    </w:p>
    <w:p w:rsidR="00986AEA" w:rsidRDefault="00986AEA" w:rsidP="001C1AD6">
      <w:pPr>
        <w:jc w:val="center"/>
      </w:pPr>
    </w:p>
    <w:p w:rsidR="004844FD" w:rsidRDefault="004844FD" w:rsidP="001C1AD6">
      <w:pPr>
        <w:jc w:val="center"/>
      </w:pPr>
    </w:p>
    <w:p w:rsidR="004844FD" w:rsidRDefault="004844FD" w:rsidP="001C1AD6">
      <w:pPr>
        <w:jc w:val="center"/>
      </w:pPr>
    </w:p>
    <w:p w:rsidR="004844FD" w:rsidRDefault="004844FD" w:rsidP="001C1AD6">
      <w:pPr>
        <w:jc w:val="center"/>
      </w:pPr>
    </w:p>
    <w:p w:rsidR="004844FD" w:rsidRDefault="004844FD" w:rsidP="001C1AD6">
      <w:pPr>
        <w:jc w:val="center"/>
      </w:pPr>
    </w:p>
    <w:p w:rsidR="004844FD" w:rsidRDefault="004844FD" w:rsidP="004844FD">
      <w:pPr>
        <w:pStyle w:val="Heading2"/>
        <w:spacing w:line="360" w:lineRule="auto"/>
        <w:rPr>
          <w:sz w:val="4"/>
          <w:szCs w:val="4"/>
        </w:rPr>
      </w:pPr>
      <w:r>
        <w:lastRenderedPageBreak/>
        <w:t>2.14.Pretraživanje knjiga prema naslovu knjige</w:t>
      </w:r>
    </w:p>
    <w:p w:rsidR="004844FD" w:rsidRDefault="004844FD" w:rsidP="004844FD">
      <w:pPr>
        <w:spacing w:line="360" w:lineRule="auto"/>
        <w:rPr>
          <w:b/>
          <w:sz w:val="4"/>
          <w:szCs w:val="4"/>
        </w:rPr>
      </w:pPr>
    </w:p>
    <w:p w:rsidR="004844FD" w:rsidRPr="00585C1B" w:rsidRDefault="004844FD" w:rsidP="004844FD">
      <w:pPr>
        <w:spacing w:line="360" w:lineRule="auto"/>
        <w:rPr>
          <w:b/>
          <w:sz w:val="4"/>
          <w:szCs w:val="4"/>
        </w:rPr>
      </w:pPr>
    </w:p>
    <w:p w:rsidR="004844FD" w:rsidRDefault="004844FD" w:rsidP="004844FD">
      <w:pPr>
        <w:spacing w:line="360" w:lineRule="auto"/>
        <w:jc w:val="both"/>
      </w:pPr>
      <w:r>
        <w:tab/>
        <w:t xml:space="preserve">Slika 16. prikazuje nam "Pretraživanje knjiga prema naslovu knjige" i omogućuje korisnicima </w:t>
      </w:r>
      <w:r w:rsidRPr="001C1AD6">
        <w:rPr>
          <w:i/>
        </w:rPr>
        <w:t>(i zaposlenicima i registriranim korisnicima)</w:t>
      </w:r>
      <w:r>
        <w:t xml:space="preserve"> pronalaženje određene knjige prema naslovu knjige, tj govori korisnicima da li tražena knjiga postoji u knjižnici. Pretraživanje je realizirano na identičan način kao i prethodno. Otvara se unutar forme "Zaposlenik", sadrži input za unos vrijednosti parametra pretraživanja, labelu koja opisuje navedeni parametar, dva gumba </w:t>
      </w:r>
      <w:r w:rsidRPr="00246B61">
        <w:rPr>
          <w:i/>
        </w:rPr>
        <w:t>("Pretraži" i "Izađi")</w:t>
      </w:r>
      <w:r>
        <w:rPr>
          <w:i/>
        </w:rPr>
        <w:t xml:space="preserve"> </w:t>
      </w:r>
      <w:r>
        <w:t xml:space="preserve">te velikog prozora </w:t>
      </w:r>
      <w:r w:rsidRPr="000D45A4">
        <w:rPr>
          <w:i/>
        </w:rPr>
        <w:t>(Reporta)</w:t>
      </w:r>
      <w:r>
        <w:t xml:space="preserve"> u koji se ispisuju rezultati pretraživanja. Pretraživanje se aktivira unosom vrijednosti po kojoj se pretražuje i klikom na gumb "Pretraži". </w:t>
      </w:r>
    </w:p>
    <w:p w:rsidR="004844FD" w:rsidRPr="001C1AD6" w:rsidRDefault="004844FD" w:rsidP="001C1AD6">
      <w:pPr>
        <w:jc w:val="center"/>
      </w:pPr>
    </w:p>
    <w:p w:rsidR="004844FD" w:rsidRDefault="00986AEA" w:rsidP="00585C1B">
      <w:pPr>
        <w:spacing w:line="360" w:lineRule="auto"/>
        <w:jc w:val="center"/>
        <w:rPr>
          <w:i/>
        </w:rPr>
      </w:pPr>
      <w:r>
        <w:rPr>
          <w:i/>
          <w:noProof/>
        </w:rPr>
        <w:drawing>
          <wp:inline distT="0" distB="0" distL="0" distR="0">
            <wp:extent cx="5939790" cy="4921843"/>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4844FD" w:rsidRDefault="004844FD" w:rsidP="004844FD">
      <w:pPr>
        <w:spacing w:line="360" w:lineRule="auto"/>
        <w:jc w:val="center"/>
        <w:rPr>
          <w:i/>
        </w:rPr>
      </w:pPr>
    </w:p>
    <w:p w:rsidR="004844FD" w:rsidRDefault="004844FD" w:rsidP="004844FD">
      <w:pPr>
        <w:spacing w:line="360" w:lineRule="auto"/>
        <w:jc w:val="center"/>
        <w:rPr>
          <w:i/>
        </w:rPr>
      </w:pPr>
      <w:r w:rsidRPr="000921E4">
        <w:rPr>
          <w:i/>
        </w:rPr>
        <w:t xml:space="preserve">Slika </w:t>
      </w:r>
      <w:r>
        <w:rPr>
          <w:i/>
        </w:rPr>
        <w:t>16</w:t>
      </w:r>
      <w:r w:rsidRPr="000921E4">
        <w:rPr>
          <w:i/>
        </w:rPr>
        <w:t>.:</w:t>
      </w:r>
      <w:r>
        <w:rPr>
          <w:i/>
        </w:rPr>
        <w:t>Pretraživanje knjiga prema naslovu knjige</w:t>
      </w:r>
    </w:p>
    <w:p w:rsidR="00986AEA" w:rsidRDefault="00986AEA" w:rsidP="004844FD">
      <w:pPr>
        <w:jc w:val="center"/>
      </w:pPr>
    </w:p>
    <w:p w:rsidR="004844FD" w:rsidRDefault="004844FD" w:rsidP="004844FD">
      <w:pPr>
        <w:jc w:val="center"/>
      </w:pPr>
    </w:p>
    <w:p w:rsidR="004844FD" w:rsidRDefault="004844FD" w:rsidP="004844FD">
      <w:pPr>
        <w:jc w:val="center"/>
      </w:pPr>
    </w:p>
    <w:p w:rsidR="004844FD" w:rsidRDefault="004844FD" w:rsidP="004844FD">
      <w:pPr>
        <w:jc w:val="center"/>
      </w:pPr>
    </w:p>
    <w:p w:rsidR="004844FD" w:rsidRDefault="004844FD" w:rsidP="004844FD">
      <w:pPr>
        <w:jc w:val="center"/>
      </w:pPr>
    </w:p>
    <w:p w:rsidR="004844FD" w:rsidRDefault="004844FD" w:rsidP="004844FD">
      <w:pPr>
        <w:pStyle w:val="Heading2"/>
        <w:spacing w:line="360" w:lineRule="auto"/>
        <w:rPr>
          <w:sz w:val="4"/>
          <w:szCs w:val="4"/>
        </w:rPr>
      </w:pPr>
      <w:r>
        <w:lastRenderedPageBreak/>
        <w:t>2.15.Evidencija članarine</w:t>
      </w:r>
    </w:p>
    <w:p w:rsidR="004844FD" w:rsidRDefault="004844FD" w:rsidP="004844FD">
      <w:pPr>
        <w:spacing w:line="360" w:lineRule="auto"/>
        <w:rPr>
          <w:b/>
          <w:sz w:val="4"/>
          <w:szCs w:val="4"/>
        </w:rPr>
      </w:pPr>
    </w:p>
    <w:p w:rsidR="004844FD" w:rsidRPr="00585C1B" w:rsidRDefault="004844FD" w:rsidP="004844FD">
      <w:pPr>
        <w:spacing w:line="360" w:lineRule="auto"/>
        <w:rPr>
          <w:b/>
          <w:sz w:val="4"/>
          <w:szCs w:val="4"/>
        </w:rPr>
      </w:pPr>
    </w:p>
    <w:p w:rsidR="004844FD" w:rsidRDefault="004844FD" w:rsidP="004844FD">
      <w:pPr>
        <w:spacing w:line="360" w:lineRule="auto"/>
        <w:jc w:val="both"/>
      </w:pPr>
      <w:r>
        <w:tab/>
        <w:t xml:space="preserve">Slika 17. prikazuje nam </w:t>
      </w:r>
      <w:r w:rsidR="002F1BDA">
        <w:t xml:space="preserve">podformu </w:t>
      </w:r>
      <w:r>
        <w:t>"</w:t>
      </w:r>
      <w:r w:rsidR="002F1BDA">
        <w:t>Evidencija članarine</w:t>
      </w:r>
      <w:r>
        <w:t>" i omogućuje</w:t>
      </w:r>
      <w:r w:rsidR="002F1BDA">
        <w:t xml:space="preserve"> zaposlenicima vođenje evidencije o članarini</w:t>
      </w:r>
      <w:r>
        <w:t xml:space="preserve"> </w:t>
      </w:r>
      <w:r w:rsidR="002F1BDA">
        <w:t xml:space="preserve">registriranih korisnika. Kao što smo naveli tijekom opisivanja registriranog korisnika, ako takav tip korisnika želi posuditi knjigu u knjižnici, prije toga mora platiti članarinu ukoliko to još nije napravio ili mu istekla za navedeno razdoblje. </w:t>
      </w:r>
      <w:r>
        <w:t xml:space="preserve">Otvara se unutar forme "Zaposlenik", sadrži </w:t>
      </w:r>
      <w:r w:rsidR="002F1BDA">
        <w:t xml:space="preserve">nekoliko inputa i comboboxeva, gumbova itd. </w:t>
      </w:r>
      <w:r>
        <w:t xml:space="preserve"> </w:t>
      </w:r>
    </w:p>
    <w:p w:rsidR="004844FD" w:rsidRPr="004844FD" w:rsidRDefault="004844FD" w:rsidP="004844FD">
      <w:pPr>
        <w:jc w:val="center"/>
      </w:pPr>
    </w:p>
    <w:p w:rsidR="004844FD" w:rsidRDefault="00986AEA" w:rsidP="00585C1B">
      <w:pPr>
        <w:spacing w:line="360" w:lineRule="auto"/>
        <w:jc w:val="center"/>
        <w:rPr>
          <w:i/>
        </w:rPr>
      </w:pPr>
      <w:r>
        <w:rPr>
          <w:i/>
          <w:noProof/>
        </w:rPr>
        <w:drawing>
          <wp:inline distT="0" distB="0" distL="0" distR="0">
            <wp:extent cx="5939790" cy="4921843"/>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4844FD" w:rsidRPr="004844FD" w:rsidRDefault="004844FD" w:rsidP="004844FD"/>
    <w:p w:rsidR="004844FD" w:rsidRDefault="004844FD" w:rsidP="004844FD">
      <w:pPr>
        <w:spacing w:line="360" w:lineRule="auto"/>
        <w:jc w:val="center"/>
        <w:rPr>
          <w:i/>
        </w:rPr>
      </w:pPr>
      <w:r w:rsidRPr="000921E4">
        <w:rPr>
          <w:i/>
        </w:rPr>
        <w:t xml:space="preserve">Slika </w:t>
      </w:r>
      <w:r>
        <w:rPr>
          <w:i/>
        </w:rPr>
        <w:t>17</w:t>
      </w:r>
      <w:r w:rsidRPr="000921E4">
        <w:rPr>
          <w:i/>
        </w:rPr>
        <w:t>.:</w:t>
      </w:r>
      <w:r w:rsidR="002F1BDA">
        <w:rPr>
          <w:i/>
        </w:rPr>
        <w:t>Evidencija članarine</w:t>
      </w:r>
    </w:p>
    <w:p w:rsidR="00986AEA" w:rsidRDefault="00986AEA" w:rsidP="004844FD">
      <w:pPr>
        <w:tabs>
          <w:tab w:val="left" w:pos="5358"/>
        </w:tabs>
      </w:pPr>
    </w:p>
    <w:p w:rsidR="005B494E" w:rsidRDefault="005B494E" w:rsidP="004844FD">
      <w:pPr>
        <w:tabs>
          <w:tab w:val="left" w:pos="5358"/>
        </w:tabs>
      </w:pPr>
    </w:p>
    <w:p w:rsidR="005B494E" w:rsidRDefault="005B494E" w:rsidP="004844FD">
      <w:pPr>
        <w:tabs>
          <w:tab w:val="left" w:pos="5358"/>
        </w:tabs>
      </w:pPr>
    </w:p>
    <w:p w:rsidR="005B494E" w:rsidRDefault="005B494E" w:rsidP="004844FD">
      <w:pPr>
        <w:tabs>
          <w:tab w:val="left" w:pos="5358"/>
        </w:tabs>
      </w:pPr>
    </w:p>
    <w:p w:rsidR="005B494E" w:rsidRDefault="005B494E" w:rsidP="004844FD">
      <w:pPr>
        <w:tabs>
          <w:tab w:val="left" w:pos="5358"/>
        </w:tabs>
      </w:pPr>
    </w:p>
    <w:p w:rsidR="005B494E" w:rsidRDefault="005B494E" w:rsidP="004844FD">
      <w:pPr>
        <w:tabs>
          <w:tab w:val="left" w:pos="5358"/>
        </w:tabs>
      </w:pPr>
    </w:p>
    <w:p w:rsidR="005B494E" w:rsidRDefault="005B494E" w:rsidP="004844FD">
      <w:pPr>
        <w:tabs>
          <w:tab w:val="left" w:pos="5358"/>
        </w:tabs>
      </w:pPr>
    </w:p>
    <w:p w:rsidR="005B494E" w:rsidRDefault="005B494E" w:rsidP="004844FD">
      <w:pPr>
        <w:tabs>
          <w:tab w:val="left" w:pos="5358"/>
        </w:tabs>
      </w:pPr>
    </w:p>
    <w:p w:rsidR="005B494E" w:rsidRDefault="005B494E" w:rsidP="004844FD">
      <w:pPr>
        <w:tabs>
          <w:tab w:val="left" w:pos="5358"/>
        </w:tabs>
      </w:pPr>
    </w:p>
    <w:p w:rsidR="005B494E" w:rsidRDefault="005B494E" w:rsidP="005B494E">
      <w:pPr>
        <w:pStyle w:val="Heading2"/>
        <w:spacing w:line="360" w:lineRule="auto"/>
        <w:rPr>
          <w:sz w:val="4"/>
          <w:szCs w:val="4"/>
        </w:rPr>
      </w:pPr>
      <w:r>
        <w:lastRenderedPageBreak/>
        <w:t>2.1</w:t>
      </w:r>
      <w:r w:rsidR="00561BA2">
        <w:t>6</w:t>
      </w:r>
      <w:r>
        <w:t>.Posudba knjige</w:t>
      </w:r>
    </w:p>
    <w:p w:rsidR="005B494E" w:rsidRDefault="005B494E" w:rsidP="005B494E">
      <w:pPr>
        <w:spacing w:line="360" w:lineRule="auto"/>
        <w:rPr>
          <w:b/>
          <w:sz w:val="4"/>
          <w:szCs w:val="4"/>
        </w:rPr>
      </w:pPr>
    </w:p>
    <w:p w:rsidR="005B494E" w:rsidRPr="00585C1B" w:rsidRDefault="005B494E" w:rsidP="005B494E">
      <w:pPr>
        <w:spacing w:line="360" w:lineRule="auto"/>
        <w:rPr>
          <w:b/>
          <w:sz w:val="4"/>
          <w:szCs w:val="4"/>
        </w:rPr>
      </w:pPr>
    </w:p>
    <w:p w:rsidR="005B494E" w:rsidRDefault="005B494E" w:rsidP="005B494E">
      <w:pPr>
        <w:spacing w:line="360" w:lineRule="auto"/>
        <w:jc w:val="both"/>
      </w:pPr>
      <w:r>
        <w:tab/>
        <w:t xml:space="preserve">Iduća slika je Slika 18. i prikazuje nam podformu "Posudba knjige" i omogućuje zaposlenicima vođenje evidencije o posudbi knjiga. Pomoću ove forme zaposlenik će izdavati </w:t>
      </w:r>
      <w:r w:rsidRPr="005B494E">
        <w:rPr>
          <w:i/>
        </w:rPr>
        <w:t>(posuđivati)</w:t>
      </w:r>
      <w:r>
        <w:t xml:space="preserve"> knjige korisnicima, odnosno na taj način će voditi evidenciju koji korisnik je na koji dan i u koje vrijeme posudio knjigu, kada mora vratiti knjigu i drugo. Knjigu može posuditi samo korisnik koji ima plaćenu članarinu, a prethodno se registrirao u naš sustav. Otvara se unutar forme "Zaposlenik", sadrži nekoliko inputa i comboboxeva, gumbova itd.  </w:t>
      </w:r>
    </w:p>
    <w:p w:rsidR="005B494E" w:rsidRPr="004844FD" w:rsidRDefault="005B494E" w:rsidP="004844FD">
      <w:pPr>
        <w:tabs>
          <w:tab w:val="left" w:pos="5358"/>
        </w:tabs>
      </w:pPr>
    </w:p>
    <w:p w:rsidR="005B494E" w:rsidRDefault="00986AEA" w:rsidP="00585C1B">
      <w:pPr>
        <w:spacing w:line="360" w:lineRule="auto"/>
        <w:jc w:val="center"/>
        <w:rPr>
          <w:i/>
        </w:rPr>
      </w:pPr>
      <w:r>
        <w:rPr>
          <w:i/>
          <w:noProof/>
        </w:rPr>
        <w:drawing>
          <wp:inline distT="0" distB="0" distL="0" distR="0">
            <wp:extent cx="5939790" cy="4921843"/>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5B494E" w:rsidRDefault="005B494E" w:rsidP="005B494E"/>
    <w:p w:rsidR="005B494E" w:rsidRDefault="005B494E" w:rsidP="005B494E">
      <w:pPr>
        <w:spacing w:line="360" w:lineRule="auto"/>
        <w:jc w:val="center"/>
        <w:rPr>
          <w:i/>
        </w:rPr>
      </w:pPr>
      <w:r w:rsidRPr="000921E4">
        <w:rPr>
          <w:i/>
        </w:rPr>
        <w:t xml:space="preserve">Slika </w:t>
      </w:r>
      <w:r>
        <w:rPr>
          <w:i/>
        </w:rPr>
        <w:t>18</w:t>
      </w:r>
      <w:r w:rsidRPr="000921E4">
        <w:rPr>
          <w:i/>
        </w:rPr>
        <w:t>.:</w:t>
      </w:r>
      <w:r>
        <w:rPr>
          <w:i/>
        </w:rPr>
        <w:t>Posudba knjige</w:t>
      </w:r>
    </w:p>
    <w:p w:rsidR="00986AEA" w:rsidRDefault="00986AEA" w:rsidP="005B494E">
      <w:pPr>
        <w:jc w:val="center"/>
      </w:pPr>
    </w:p>
    <w:p w:rsidR="00561BA2" w:rsidRDefault="00561BA2" w:rsidP="005B494E">
      <w:pPr>
        <w:jc w:val="center"/>
      </w:pPr>
    </w:p>
    <w:p w:rsidR="00561BA2" w:rsidRDefault="00561BA2" w:rsidP="005B494E">
      <w:pPr>
        <w:jc w:val="center"/>
      </w:pPr>
    </w:p>
    <w:p w:rsidR="00561BA2" w:rsidRDefault="00561BA2" w:rsidP="005B494E">
      <w:pPr>
        <w:jc w:val="center"/>
      </w:pPr>
    </w:p>
    <w:p w:rsidR="00561BA2" w:rsidRDefault="00561BA2" w:rsidP="005B494E">
      <w:pPr>
        <w:jc w:val="center"/>
      </w:pPr>
    </w:p>
    <w:p w:rsidR="00561BA2" w:rsidRDefault="00561BA2" w:rsidP="005B494E">
      <w:pPr>
        <w:jc w:val="center"/>
      </w:pPr>
    </w:p>
    <w:p w:rsidR="00561BA2" w:rsidRDefault="00561BA2" w:rsidP="005B494E">
      <w:pPr>
        <w:jc w:val="center"/>
      </w:pPr>
    </w:p>
    <w:p w:rsidR="00561BA2" w:rsidRDefault="00561BA2" w:rsidP="00561BA2">
      <w:pPr>
        <w:pStyle w:val="Heading2"/>
        <w:spacing w:line="360" w:lineRule="auto"/>
        <w:rPr>
          <w:sz w:val="4"/>
          <w:szCs w:val="4"/>
        </w:rPr>
      </w:pPr>
      <w:r>
        <w:lastRenderedPageBreak/>
        <w:t>2.15.Izrada računa</w:t>
      </w:r>
    </w:p>
    <w:p w:rsidR="00561BA2" w:rsidRDefault="00561BA2" w:rsidP="00561BA2">
      <w:pPr>
        <w:spacing w:line="360" w:lineRule="auto"/>
        <w:rPr>
          <w:b/>
          <w:sz w:val="4"/>
          <w:szCs w:val="4"/>
        </w:rPr>
      </w:pPr>
    </w:p>
    <w:p w:rsidR="00561BA2" w:rsidRPr="00585C1B" w:rsidRDefault="00561BA2" w:rsidP="00561BA2">
      <w:pPr>
        <w:spacing w:line="360" w:lineRule="auto"/>
        <w:rPr>
          <w:b/>
          <w:sz w:val="4"/>
          <w:szCs w:val="4"/>
        </w:rPr>
      </w:pPr>
    </w:p>
    <w:p w:rsidR="00561BA2" w:rsidRDefault="00561BA2" w:rsidP="00561BA2">
      <w:pPr>
        <w:spacing w:line="360" w:lineRule="auto"/>
        <w:jc w:val="both"/>
      </w:pPr>
      <w:r>
        <w:tab/>
        <w:t>Posljednja mogućnost u izborniku zaposlenika je "Izrada računa". Zaposlenik izdaje račun za plaćanje kada registrirani korisnik učlanjuje u knjižnicu, plaća prvi puta članarinu ili obnavlja svoje članstvo. Ova podforma se također otvara se forme "Zaposlenik", sadrži nekoliko inputa i comboboxeva, gumbova itd.  Pomoću padajućih izbornika možemo izabrati koji je zaposlenik izdao račun. U ovoj formi nailazimo na novi gumb "Print" koji omogućava zaposleniku ispis računa u obliku koji ćemo efinirati nešto kasnije.</w:t>
      </w:r>
    </w:p>
    <w:p w:rsidR="00561BA2" w:rsidRPr="005B494E" w:rsidRDefault="00561BA2" w:rsidP="005B494E">
      <w:pPr>
        <w:jc w:val="center"/>
      </w:pPr>
    </w:p>
    <w:p w:rsidR="00561BA2" w:rsidRDefault="00B2319C" w:rsidP="00585C1B">
      <w:pPr>
        <w:spacing w:line="360" w:lineRule="auto"/>
        <w:jc w:val="center"/>
        <w:rPr>
          <w:i/>
        </w:rPr>
      </w:pPr>
      <w:r>
        <w:rPr>
          <w:i/>
          <w:noProof/>
        </w:rPr>
        <w:drawing>
          <wp:inline distT="0" distB="0" distL="0" distR="0">
            <wp:extent cx="5939790" cy="4919150"/>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39790" cy="4919150"/>
                    </a:xfrm>
                    <a:prstGeom prst="rect">
                      <a:avLst/>
                    </a:prstGeom>
                    <a:noFill/>
                    <a:ln w="9525">
                      <a:noFill/>
                      <a:miter lim="800000"/>
                      <a:headEnd/>
                      <a:tailEnd/>
                    </a:ln>
                  </pic:spPr>
                </pic:pic>
              </a:graphicData>
            </a:graphic>
          </wp:inline>
        </w:drawing>
      </w:r>
    </w:p>
    <w:p w:rsidR="00561BA2" w:rsidRPr="00561BA2" w:rsidRDefault="00561BA2" w:rsidP="00561BA2"/>
    <w:p w:rsidR="00561BA2" w:rsidRDefault="00561BA2" w:rsidP="00561BA2">
      <w:pPr>
        <w:spacing w:line="360" w:lineRule="auto"/>
        <w:jc w:val="center"/>
        <w:rPr>
          <w:i/>
        </w:rPr>
      </w:pPr>
      <w:r w:rsidRPr="000921E4">
        <w:rPr>
          <w:i/>
        </w:rPr>
        <w:t xml:space="preserve">Slika </w:t>
      </w:r>
      <w:r>
        <w:rPr>
          <w:i/>
        </w:rPr>
        <w:t>1</w:t>
      </w:r>
      <w:r w:rsidR="00E207AE">
        <w:rPr>
          <w:i/>
        </w:rPr>
        <w:t>9</w:t>
      </w:r>
      <w:r w:rsidRPr="000921E4">
        <w:rPr>
          <w:i/>
        </w:rPr>
        <w:t>.:</w:t>
      </w:r>
      <w:r>
        <w:rPr>
          <w:i/>
        </w:rPr>
        <w:t>Izrada računa</w:t>
      </w:r>
    </w:p>
    <w:p w:rsidR="00986AEA" w:rsidRDefault="00986AEA" w:rsidP="00561BA2">
      <w:pPr>
        <w:jc w:val="center"/>
      </w:pPr>
    </w:p>
    <w:p w:rsidR="00C4633A" w:rsidRDefault="00C4633A" w:rsidP="00561BA2">
      <w:pPr>
        <w:jc w:val="center"/>
      </w:pPr>
    </w:p>
    <w:p w:rsidR="00C4633A" w:rsidRDefault="00C4633A" w:rsidP="00561BA2">
      <w:pPr>
        <w:jc w:val="center"/>
      </w:pPr>
    </w:p>
    <w:p w:rsidR="00C4633A" w:rsidRDefault="00C4633A" w:rsidP="00561BA2">
      <w:pPr>
        <w:jc w:val="center"/>
      </w:pPr>
    </w:p>
    <w:p w:rsidR="00C4633A" w:rsidRDefault="00C4633A" w:rsidP="00561BA2">
      <w:pPr>
        <w:jc w:val="center"/>
      </w:pPr>
    </w:p>
    <w:p w:rsidR="00C4633A" w:rsidRDefault="00C4633A" w:rsidP="00561BA2">
      <w:pPr>
        <w:jc w:val="center"/>
      </w:pPr>
    </w:p>
    <w:p w:rsidR="00C4633A" w:rsidRDefault="00C4633A" w:rsidP="00561BA2">
      <w:pPr>
        <w:jc w:val="center"/>
      </w:pPr>
    </w:p>
    <w:p w:rsidR="00C4633A" w:rsidRDefault="00C4633A" w:rsidP="00C4633A">
      <w:pPr>
        <w:pStyle w:val="Heading2"/>
        <w:spacing w:line="360" w:lineRule="auto"/>
        <w:rPr>
          <w:sz w:val="4"/>
          <w:szCs w:val="4"/>
        </w:rPr>
      </w:pPr>
      <w:r>
        <w:lastRenderedPageBreak/>
        <w:t>2.15.Registrirani korisnik</w:t>
      </w:r>
    </w:p>
    <w:p w:rsidR="00C4633A" w:rsidRDefault="00C4633A" w:rsidP="00C4633A">
      <w:pPr>
        <w:spacing w:line="360" w:lineRule="auto"/>
        <w:rPr>
          <w:b/>
          <w:sz w:val="4"/>
          <w:szCs w:val="4"/>
        </w:rPr>
      </w:pPr>
    </w:p>
    <w:p w:rsidR="00C4633A" w:rsidRPr="00585C1B" w:rsidRDefault="00C4633A" w:rsidP="00C4633A">
      <w:pPr>
        <w:spacing w:line="360" w:lineRule="auto"/>
        <w:rPr>
          <w:b/>
          <w:sz w:val="4"/>
          <w:szCs w:val="4"/>
        </w:rPr>
      </w:pPr>
    </w:p>
    <w:p w:rsidR="00C4633A" w:rsidRDefault="00C4633A" w:rsidP="00C4633A">
      <w:pPr>
        <w:spacing w:line="360" w:lineRule="auto"/>
        <w:jc w:val="both"/>
      </w:pPr>
      <w:r>
        <w:tab/>
      </w:r>
      <w:r w:rsidR="00153705">
        <w:t xml:space="preserve">Slika </w:t>
      </w:r>
      <w:r w:rsidR="000C3AC0">
        <w:t>20</w:t>
      </w:r>
      <w:r w:rsidR="00153705">
        <w:t xml:space="preserve">. prikazuje formu </w:t>
      </w:r>
      <w:r w:rsidR="000C3AC0">
        <w:t>"Registrirani korisnik</w:t>
      </w:r>
      <w:r w:rsidR="00153705">
        <w:t>" koja se pokreće kada se na sustav prijavi koris</w:t>
      </w:r>
      <w:r w:rsidR="000C3AC0">
        <w:t xml:space="preserve">nik tipa registrirani korisnik. </w:t>
      </w:r>
      <w:r w:rsidR="00153705">
        <w:t>Forma "</w:t>
      </w:r>
      <w:r w:rsidR="000C3AC0">
        <w:t>Registrirani korisnik"</w:t>
      </w:r>
      <w:r w:rsidR="00153705">
        <w:t xml:space="preserve"> sadrži podizbornik, jedan prozor u kojem će se otvarati forme koje se pokreću putem navedenog izbornika te jedan mali dio za logo i naziv aplikacije. Podizbornik se sastoji od </w:t>
      </w:r>
      <w:r w:rsidR="000C3AC0">
        <w:t>četiri gumba: "Knjige po autoru", "Knjige po žanru", "Lokacija knjige prema nazivu" i "Pretraživanje knjige po naslovu"</w:t>
      </w:r>
      <w:r w:rsidR="00153705">
        <w:t>.</w:t>
      </w:r>
      <w:r w:rsidR="000C3AC0">
        <w:t xml:space="preserve"> Klikom na svaki od gumbova otvara se podforma unutar forme "Registrirani korisnik", a njihova je funkcionalnost opisana u prethodnim točkama ovog dokumenta pa ih sada nećemo posebno opisivati. Ova četiri pretraživanja jednaka su i za tip korisnika "Zaposlenik" i "Registrirani korisnik".</w:t>
      </w:r>
    </w:p>
    <w:p w:rsidR="00C4633A" w:rsidRPr="00561BA2" w:rsidRDefault="00C4633A" w:rsidP="00561BA2">
      <w:pPr>
        <w:jc w:val="center"/>
      </w:pPr>
    </w:p>
    <w:p w:rsidR="00986AEA" w:rsidRDefault="00986AEA" w:rsidP="00585C1B">
      <w:pPr>
        <w:spacing w:line="360" w:lineRule="auto"/>
        <w:jc w:val="center"/>
        <w:rPr>
          <w:i/>
        </w:rPr>
      </w:pPr>
      <w:r>
        <w:rPr>
          <w:i/>
          <w:noProof/>
        </w:rPr>
        <w:drawing>
          <wp:inline distT="0" distB="0" distL="0" distR="0">
            <wp:extent cx="5939790" cy="4921843"/>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939790" cy="4921843"/>
                    </a:xfrm>
                    <a:prstGeom prst="rect">
                      <a:avLst/>
                    </a:prstGeom>
                    <a:noFill/>
                    <a:ln w="9525">
                      <a:noFill/>
                      <a:miter lim="800000"/>
                      <a:headEnd/>
                      <a:tailEnd/>
                    </a:ln>
                  </pic:spPr>
                </pic:pic>
              </a:graphicData>
            </a:graphic>
          </wp:inline>
        </w:drawing>
      </w:r>
    </w:p>
    <w:p w:rsidR="00C4633A" w:rsidRDefault="00C4633A" w:rsidP="00C4633A">
      <w:pPr>
        <w:spacing w:line="360" w:lineRule="auto"/>
        <w:jc w:val="center"/>
        <w:rPr>
          <w:i/>
        </w:rPr>
      </w:pPr>
    </w:p>
    <w:p w:rsidR="00C4633A" w:rsidRDefault="00C4633A" w:rsidP="00C4633A">
      <w:pPr>
        <w:spacing w:line="360" w:lineRule="auto"/>
        <w:jc w:val="center"/>
        <w:rPr>
          <w:i/>
        </w:rPr>
      </w:pPr>
      <w:r w:rsidRPr="000921E4">
        <w:rPr>
          <w:i/>
        </w:rPr>
        <w:t xml:space="preserve">Slika </w:t>
      </w:r>
      <w:r w:rsidR="00153705">
        <w:rPr>
          <w:i/>
        </w:rPr>
        <w:t>20</w:t>
      </w:r>
      <w:r w:rsidRPr="000921E4">
        <w:rPr>
          <w:i/>
        </w:rPr>
        <w:t>.:</w:t>
      </w:r>
      <w:r>
        <w:rPr>
          <w:i/>
        </w:rPr>
        <w:t>Registrirani korisnik</w:t>
      </w:r>
    </w:p>
    <w:p w:rsidR="00585C1B" w:rsidRDefault="00585C1B" w:rsidP="00675363">
      <w:pPr>
        <w:pStyle w:val="Tekst"/>
        <w:jc w:val="center"/>
      </w:pPr>
    </w:p>
    <w:sectPr w:rsidR="00585C1B" w:rsidSect="005E056F">
      <w:headerReference w:type="default" r:id="rId30"/>
      <w:footerReference w:type="default" r:id="rId31"/>
      <w:pgSz w:w="11906" w:h="16838"/>
      <w:pgMar w:top="851" w:right="1134" w:bottom="1701"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42CD" w:rsidRDefault="004A42CD">
      <w:r>
        <w:separator/>
      </w:r>
    </w:p>
  </w:endnote>
  <w:endnote w:type="continuationSeparator" w:id="1">
    <w:p w:rsidR="004A42CD" w:rsidRDefault="004A42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5B1726"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B2319C">
      <w:rPr>
        <w:rStyle w:val="PageNumber"/>
        <w:noProof/>
      </w:rPr>
      <w:t>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5B1726"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29589D">
      <w:rPr>
        <w:rStyle w:val="PageNumber"/>
        <w:noProof/>
      </w:rPr>
      <w:t>19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42CD" w:rsidRDefault="004A42CD">
      <w:r>
        <w:separator/>
      </w:r>
    </w:p>
  </w:footnote>
  <w:footnote w:type="continuationSeparator" w:id="1">
    <w:p w:rsidR="004A42CD" w:rsidRDefault="004A42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8144E"/>
    <w:multiLevelType w:val="multilevel"/>
    <w:tmpl w:val="041A001D"/>
    <w:numStyleLink w:val="Natuknicerimskibrojevi"/>
  </w:abstractNum>
  <w:abstractNum w:abstractNumId="11">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2">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3">
    <w:nsid w:val="18094FE7"/>
    <w:multiLevelType w:val="multilevel"/>
    <w:tmpl w:val="041A001D"/>
    <w:numStyleLink w:val="Natuknice"/>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A016B7A"/>
    <w:multiLevelType w:val="multilevel"/>
    <w:tmpl w:val="AC12DC8C"/>
    <w:numStyleLink w:val="Literatura"/>
  </w:abstractNum>
  <w:abstractNum w:abstractNumId="16">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4D0C1968"/>
    <w:multiLevelType w:val="multilevel"/>
    <w:tmpl w:val="041A001D"/>
    <w:numStyleLink w:val="Natuknice"/>
  </w:abstractNum>
  <w:abstractNum w:abstractNumId="18">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638C355B"/>
    <w:multiLevelType w:val="multilevel"/>
    <w:tmpl w:val="041A001D"/>
    <w:numStyleLink w:val="Natuknice"/>
  </w:abstractNum>
  <w:abstractNum w:abstractNumId="20">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77055468"/>
    <w:multiLevelType w:val="multilevel"/>
    <w:tmpl w:val="041A001D"/>
    <w:numStyleLink w:val="Natuknice"/>
  </w:abstractNum>
  <w:num w:numId="1">
    <w:abstractNumId w:val="12"/>
  </w:num>
  <w:num w:numId="2">
    <w:abstractNumId w:val="20"/>
  </w:num>
  <w:num w:numId="3">
    <w:abstractNumId w:val="1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21"/>
  </w:num>
  <w:num w:numId="16">
    <w:abstractNumId w:val="17"/>
  </w:num>
  <w:num w:numId="17">
    <w:abstractNumId w:val="14"/>
  </w:num>
  <w:num w:numId="18">
    <w:abstractNumId w:val="10"/>
  </w:num>
  <w:num w:numId="19">
    <w:abstractNumId w:val="13"/>
  </w:num>
  <w:num w:numId="20">
    <w:abstractNumId w:val="19"/>
  </w:num>
  <w:num w:numId="21">
    <w:abstractNumId w:val="18"/>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attachedTemplate r:id="rId1"/>
  <w:stylePaneFormatFilter w:val="0004"/>
  <w:defaultTabStop w:val="708"/>
  <w:hyphenationZone w:val="425"/>
  <w:characterSpacingControl w:val="doNotCompress"/>
  <w:footnotePr>
    <w:footnote w:id="0"/>
    <w:footnote w:id="1"/>
  </w:footnotePr>
  <w:endnotePr>
    <w:endnote w:id="0"/>
    <w:endnote w:id="1"/>
  </w:endnotePr>
  <w:compat/>
  <w:rsids>
    <w:rsidRoot w:val="00A67508"/>
    <w:rsid w:val="0002220D"/>
    <w:rsid w:val="000324DA"/>
    <w:rsid w:val="00051E4E"/>
    <w:rsid w:val="00057E0C"/>
    <w:rsid w:val="0006193C"/>
    <w:rsid w:val="00067450"/>
    <w:rsid w:val="000678E0"/>
    <w:rsid w:val="00096A85"/>
    <w:rsid w:val="000A08DE"/>
    <w:rsid w:val="000A12EB"/>
    <w:rsid w:val="000B1512"/>
    <w:rsid w:val="000B4FA2"/>
    <w:rsid w:val="000C3AC0"/>
    <w:rsid w:val="000D43E5"/>
    <w:rsid w:val="000D45A4"/>
    <w:rsid w:val="000E286F"/>
    <w:rsid w:val="001000A9"/>
    <w:rsid w:val="00122249"/>
    <w:rsid w:val="00137C5E"/>
    <w:rsid w:val="00153705"/>
    <w:rsid w:val="00167E81"/>
    <w:rsid w:val="00194ABB"/>
    <w:rsid w:val="001A39AE"/>
    <w:rsid w:val="001C1AD6"/>
    <w:rsid w:val="001F1AC3"/>
    <w:rsid w:val="002046E0"/>
    <w:rsid w:val="00240C78"/>
    <w:rsid w:val="00243926"/>
    <w:rsid w:val="00246B61"/>
    <w:rsid w:val="00251D1A"/>
    <w:rsid w:val="00255371"/>
    <w:rsid w:val="00292EAA"/>
    <w:rsid w:val="0029589D"/>
    <w:rsid w:val="002B4B7E"/>
    <w:rsid w:val="002C779D"/>
    <w:rsid w:val="002E12D7"/>
    <w:rsid w:val="002E723E"/>
    <w:rsid w:val="002F16A8"/>
    <w:rsid w:val="002F1BDA"/>
    <w:rsid w:val="00312646"/>
    <w:rsid w:val="00337503"/>
    <w:rsid w:val="00345417"/>
    <w:rsid w:val="003468F5"/>
    <w:rsid w:val="00347FB3"/>
    <w:rsid w:val="003A1A88"/>
    <w:rsid w:val="003A2982"/>
    <w:rsid w:val="00437740"/>
    <w:rsid w:val="00441738"/>
    <w:rsid w:val="00441C6A"/>
    <w:rsid w:val="00467BE2"/>
    <w:rsid w:val="004700D0"/>
    <w:rsid w:val="00470A4B"/>
    <w:rsid w:val="00475D9D"/>
    <w:rsid w:val="00482058"/>
    <w:rsid w:val="00482223"/>
    <w:rsid w:val="00483599"/>
    <w:rsid w:val="004843AB"/>
    <w:rsid w:val="004844FD"/>
    <w:rsid w:val="00486447"/>
    <w:rsid w:val="00496C58"/>
    <w:rsid w:val="004A42CD"/>
    <w:rsid w:val="004C44B0"/>
    <w:rsid w:val="004C7299"/>
    <w:rsid w:val="004D3523"/>
    <w:rsid w:val="004F1E38"/>
    <w:rsid w:val="005002FA"/>
    <w:rsid w:val="00507CF7"/>
    <w:rsid w:val="005144D0"/>
    <w:rsid w:val="0053493B"/>
    <w:rsid w:val="005363D2"/>
    <w:rsid w:val="00561BA2"/>
    <w:rsid w:val="00571743"/>
    <w:rsid w:val="00585C1B"/>
    <w:rsid w:val="005A017C"/>
    <w:rsid w:val="005A62DD"/>
    <w:rsid w:val="005B1726"/>
    <w:rsid w:val="005B494E"/>
    <w:rsid w:val="005B7E4E"/>
    <w:rsid w:val="005C37B3"/>
    <w:rsid w:val="005C5A42"/>
    <w:rsid w:val="005E056F"/>
    <w:rsid w:val="00611F8A"/>
    <w:rsid w:val="00617148"/>
    <w:rsid w:val="0062246B"/>
    <w:rsid w:val="00623638"/>
    <w:rsid w:val="0067406A"/>
    <w:rsid w:val="006740E1"/>
    <w:rsid w:val="00675363"/>
    <w:rsid w:val="00680404"/>
    <w:rsid w:val="006A677F"/>
    <w:rsid w:val="006B12B3"/>
    <w:rsid w:val="006D4732"/>
    <w:rsid w:val="00701881"/>
    <w:rsid w:val="0071511C"/>
    <w:rsid w:val="00717285"/>
    <w:rsid w:val="00726EDD"/>
    <w:rsid w:val="00732BA2"/>
    <w:rsid w:val="00745EC7"/>
    <w:rsid w:val="00765AD7"/>
    <w:rsid w:val="0078291F"/>
    <w:rsid w:val="007A3784"/>
    <w:rsid w:val="007D2372"/>
    <w:rsid w:val="007F041B"/>
    <w:rsid w:val="00803FF0"/>
    <w:rsid w:val="008049E5"/>
    <w:rsid w:val="00807EBA"/>
    <w:rsid w:val="00812DD1"/>
    <w:rsid w:val="00812F1F"/>
    <w:rsid w:val="00820118"/>
    <w:rsid w:val="00822240"/>
    <w:rsid w:val="008243D2"/>
    <w:rsid w:val="00851CD8"/>
    <w:rsid w:val="0085540E"/>
    <w:rsid w:val="00857045"/>
    <w:rsid w:val="008B7D55"/>
    <w:rsid w:val="008F4E51"/>
    <w:rsid w:val="008F6680"/>
    <w:rsid w:val="008F7E87"/>
    <w:rsid w:val="00906178"/>
    <w:rsid w:val="00964475"/>
    <w:rsid w:val="00971774"/>
    <w:rsid w:val="00973DCC"/>
    <w:rsid w:val="00975118"/>
    <w:rsid w:val="00986AEA"/>
    <w:rsid w:val="009B6ED1"/>
    <w:rsid w:val="009C0AB9"/>
    <w:rsid w:val="00A018A5"/>
    <w:rsid w:val="00A1386C"/>
    <w:rsid w:val="00A20EFB"/>
    <w:rsid w:val="00A42796"/>
    <w:rsid w:val="00A67508"/>
    <w:rsid w:val="00A71F51"/>
    <w:rsid w:val="00A82F4E"/>
    <w:rsid w:val="00AA1A43"/>
    <w:rsid w:val="00AA25C9"/>
    <w:rsid w:val="00AC28F8"/>
    <w:rsid w:val="00AD4E9A"/>
    <w:rsid w:val="00AF005B"/>
    <w:rsid w:val="00AF36B6"/>
    <w:rsid w:val="00AF64EF"/>
    <w:rsid w:val="00B031A8"/>
    <w:rsid w:val="00B2319C"/>
    <w:rsid w:val="00B725A4"/>
    <w:rsid w:val="00B85395"/>
    <w:rsid w:val="00B86DA4"/>
    <w:rsid w:val="00BB31DC"/>
    <w:rsid w:val="00BD5D0C"/>
    <w:rsid w:val="00C02BB4"/>
    <w:rsid w:val="00C15E05"/>
    <w:rsid w:val="00C23ED0"/>
    <w:rsid w:val="00C24244"/>
    <w:rsid w:val="00C4633A"/>
    <w:rsid w:val="00C475F8"/>
    <w:rsid w:val="00C5679A"/>
    <w:rsid w:val="00CA7FB4"/>
    <w:rsid w:val="00CC096B"/>
    <w:rsid w:val="00CE4319"/>
    <w:rsid w:val="00CE56C8"/>
    <w:rsid w:val="00CF2D98"/>
    <w:rsid w:val="00D00EB4"/>
    <w:rsid w:val="00D03C5C"/>
    <w:rsid w:val="00D37E76"/>
    <w:rsid w:val="00D76E3C"/>
    <w:rsid w:val="00D85D7F"/>
    <w:rsid w:val="00DA1C3C"/>
    <w:rsid w:val="00DA5E63"/>
    <w:rsid w:val="00DB2AB0"/>
    <w:rsid w:val="00DB58FA"/>
    <w:rsid w:val="00DC5966"/>
    <w:rsid w:val="00DD2AC3"/>
    <w:rsid w:val="00DE3CE4"/>
    <w:rsid w:val="00DF7B0A"/>
    <w:rsid w:val="00E06D29"/>
    <w:rsid w:val="00E207AE"/>
    <w:rsid w:val="00E33625"/>
    <w:rsid w:val="00E33F4C"/>
    <w:rsid w:val="00E53C86"/>
    <w:rsid w:val="00E966C2"/>
    <w:rsid w:val="00EB0CE7"/>
    <w:rsid w:val="00EC6978"/>
    <w:rsid w:val="00F07A14"/>
    <w:rsid w:val="00F23B12"/>
    <w:rsid w:val="00F73EF5"/>
    <w:rsid w:val="00F94C5C"/>
    <w:rsid w:val="00F97B7D"/>
    <w:rsid w:val="00FA650F"/>
    <w:rsid w:val="00FE1C80"/>
    <w:rsid w:val="00FF2ADD"/>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18A5"/>
    <w:rPr>
      <w:sz w:val="24"/>
      <w:szCs w:val="24"/>
    </w:rPr>
  </w:style>
  <w:style w:type="paragraph" w:styleId="Heading1">
    <w:name w:val="heading 1"/>
    <w:basedOn w:val="Normal"/>
    <w:next w:val="Normal"/>
    <w:qFormat/>
    <w:rsid w:val="005144D0"/>
    <w:pPr>
      <w:keepNext/>
      <w:jc w:val="center"/>
      <w:outlineLvl w:val="0"/>
    </w:pPr>
    <w:rPr>
      <w:rFonts w:ascii="Arial" w:hAnsi="Arial"/>
      <w:b/>
      <w:bCs/>
      <w:sz w:val="32"/>
    </w:rPr>
  </w:style>
  <w:style w:type="paragraph" w:styleId="Heading2">
    <w:name w:val="heading 2"/>
    <w:basedOn w:val="Normal"/>
    <w:next w:val="Normal"/>
    <w:qFormat/>
    <w:rsid w:val="005144D0"/>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line="360" w:lineRule="auto"/>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style>
  <w:style w:type="paragraph" w:styleId="BalloonText">
    <w:name w:val="Balloon Text"/>
    <w:basedOn w:val="Normal"/>
    <w:link w:val="BalloonTextChar"/>
    <w:rsid w:val="005144D0"/>
    <w:rPr>
      <w:rFonts w:ascii="Tahoma" w:hAnsi="Tahoma" w:cs="Tahoma"/>
      <w:sz w:val="16"/>
      <w:szCs w:val="16"/>
    </w:rPr>
  </w:style>
  <w:style w:type="character" w:customStyle="1" w:styleId="BalloonTextChar">
    <w:name w:val="Balloon Text Char"/>
    <w:basedOn w:val="DefaultParagraphFont"/>
    <w:link w:val="BalloonText"/>
    <w:rsid w:val="005144D0"/>
    <w:rPr>
      <w:rFonts w:ascii="Tahoma" w:hAnsi="Tahoma" w:cs="Tahoma"/>
      <w:sz w:val="16"/>
      <w:szCs w:val="16"/>
    </w:rPr>
  </w:style>
  <w:style w:type="paragraph" w:styleId="TOCHeading">
    <w:name w:val="TOC Heading"/>
    <w:basedOn w:val="Heading1"/>
    <w:next w:val="Normal"/>
    <w:uiPriority w:val="39"/>
    <w:semiHidden/>
    <w:unhideWhenUsed/>
    <w:qFormat/>
    <w:rsid w:val="005144D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Nino\Faks\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6EE48-8107-4CF6-BBFE-9CBE24092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0</TotalTime>
  <Pages>22</Pages>
  <Words>2284</Words>
  <Characters>13021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15275</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Nino</dc:creator>
  <cp:lastModifiedBy>Luka</cp:lastModifiedBy>
  <cp:revision>2</cp:revision>
  <cp:lastPrinted>2007-12-10T08:21:00Z</cp:lastPrinted>
  <dcterms:created xsi:type="dcterms:W3CDTF">2014-04-24T23:43:00Z</dcterms:created>
  <dcterms:modified xsi:type="dcterms:W3CDTF">2014-04-24T23:43:00Z</dcterms:modified>
</cp:coreProperties>
</file>